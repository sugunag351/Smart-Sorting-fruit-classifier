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F168" w14:textId="77777777" w:rsidR="00616805" w:rsidRDefault="00A8328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Project Planning Document</w:t>
      </w:r>
    </w:p>
    <w:p w14:paraId="305FF169" w14:textId="77777777" w:rsidR="00616805" w:rsidRDefault="00A832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Title: Smart Sorting - Transfer Learning for Identifying Rotten Fruits and Vegetables</w:t>
      </w:r>
    </w:p>
    <w:p w14:paraId="305FF16A" w14:textId="77777777" w:rsidR="00616805" w:rsidRDefault="00A8328F">
      <w:pPr>
        <w:rPr>
          <w:sz w:val="24"/>
          <w:szCs w:val="24"/>
        </w:rPr>
      </w:pPr>
      <w:r>
        <w:rPr>
          <w:sz w:val="24"/>
          <w:szCs w:val="24"/>
        </w:rPr>
        <w:t>Sprint planning overview</w:t>
      </w:r>
    </w:p>
    <w:p w14:paraId="305FF16B" w14:textId="77777777" w:rsidR="00616805" w:rsidRDefault="00A8328F">
      <w:r>
        <w:rPr>
          <w:sz w:val="24"/>
          <w:szCs w:val="24"/>
        </w:rPr>
        <w:br/>
      </w:r>
      <w:r>
        <w:rPr>
          <w:b/>
          <w:bCs/>
          <w:sz w:val="24"/>
          <w:szCs w:val="24"/>
          <w:lang w:val="en-US"/>
        </w:rPr>
        <w:t>Agile Concepts</w:t>
      </w:r>
    </w:p>
    <w:p w14:paraId="305FF16C" w14:textId="77777777" w:rsidR="00616805" w:rsidRDefault="00A832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• A Sprint is a fixed period or duration in which a team works to </w:t>
      </w:r>
      <w:r>
        <w:rPr>
          <w:sz w:val="24"/>
          <w:szCs w:val="24"/>
          <w:lang w:val="en-US"/>
        </w:rPr>
        <w:t>complete a set of tasks.</w:t>
      </w:r>
    </w:p>
    <w:p w14:paraId="305FF16D" w14:textId="77777777" w:rsidR="00616805" w:rsidRDefault="00A832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• An Epic is a big task or project that is too large to complete in one sprint. It is broken down into smaller tasks (stories) that can be completed over multiple sprints.</w:t>
      </w:r>
    </w:p>
    <w:p w14:paraId="305FF16E" w14:textId="77777777" w:rsidR="00616805" w:rsidRDefault="00A832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• A Story is a small task. It is part of an Epic.</w:t>
      </w:r>
    </w:p>
    <w:p w14:paraId="305FF16F" w14:textId="77777777" w:rsidR="00616805" w:rsidRDefault="00A832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• A Story Point is a number that represents how much effort a story takes to complete, often based on the Fibonacci series.</w:t>
      </w:r>
    </w:p>
    <w:p w14:paraId="305FF170" w14:textId="77777777" w:rsidR="00616805" w:rsidRDefault="00616805">
      <w:pPr>
        <w:rPr>
          <w:sz w:val="24"/>
          <w:szCs w:val="24"/>
          <w:lang w:val="en-US"/>
        </w:rPr>
      </w:pPr>
    </w:p>
    <w:p w14:paraId="305FF171" w14:textId="77777777" w:rsidR="00616805" w:rsidRDefault="00A8328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Story Point Effort Levels</w:t>
      </w:r>
    </w:p>
    <w:p w14:paraId="305FF172" w14:textId="77777777" w:rsidR="00616805" w:rsidRDefault="00A832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Very Easy Task = 1 Story Point</w:t>
      </w:r>
    </w:p>
    <w:p w14:paraId="305FF173" w14:textId="77777777" w:rsidR="00616805" w:rsidRDefault="00A832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Easy Task = 2 Story Points</w:t>
      </w:r>
    </w:p>
    <w:p w14:paraId="305FF174" w14:textId="77777777" w:rsidR="00616805" w:rsidRDefault="00A832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Moderate Task = 3 Story Points</w:t>
      </w:r>
    </w:p>
    <w:p w14:paraId="305FF175" w14:textId="77777777" w:rsidR="00616805" w:rsidRDefault="00A832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Difficult Task = 5 Story Points</w:t>
      </w:r>
    </w:p>
    <w:p w14:paraId="305FF176" w14:textId="77777777" w:rsidR="00616805" w:rsidRDefault="00616805">
      <w:pPr>
        <w:rPr>
          <w:sz w:val="24"/>
          <w:szCs w:val="24"/>
          <w:lang w:val="en-US"/>
        </w:rPr>
      </w:pPr>
    </w:p>
    <w:p w14:paraId="305FF177" w14:textId="77777777" w:rsidR="00616805" w:rsidRDefault="00A832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Epic 1: Model Development (Training + Evaluation)</w:t>
      </w:r>
    </w:p>
    <w:p w14:paraId="305FF178" w14:textId="77777777" w:rsidR="00616805" w:rsidRDefault="00A8328F">
      <w:pPr>
        <w:rPr>
          <w:sz w:val="24"/>
          <w:szCs w:val="24"/>
        </w:rPr>
      </w:pPr>
      <w:r>
        <w:rPr>
          <w:sz w:val="24"/>
          <w:szCs w:val="24"/>
        </w:rPr>
        <w:t>Build and evaluate a binary classifier (fresh vs rotten) using TensorFlow.</w:t>
      </w:r>
    </w:p>
    <w:p w14:paraId="305FF179" w14:textId="77777777" w:rsidR="00616805" w:rsidRDefault="00A8328F">
      <w:r>
        <w:rPr>
          <w:b/>
          <w:bCs/>
          <w:sz w:val="24"/>
          <w:szCs w:val="24"/>
        </w:rPr>
        <w:t>Sprint 1 (5 Days)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Stories:</w:t>
      </w:r>
    </w:p>
    <w:p w14:paraId="305FF17A" w14:textId="77777777" w:rsidR="00616805" w:rsidRDefault="00A8328F">
      <w:pPr>
        <w:numPr>
          <w:ilvl w:val="0"/>
          <w:numId w:val="1"/>
        </w:numPr>
      </w:pPr>
      <w:r>
        <w:rPr>
          <w:sz w:val="24"/>
          <w:szCs w:val="24"/>
        </w:rPr>
        <w:t xml:space="preserve">Data Collection &amp; </w:t>
      </w:r>
      <w:proofErr w:type="spellStart"/>
      <w:r>
        <w:rPr>
          <w:sz w:val="24"/>
          <w:szCs w:val="24"/>
        </w:rPr>
        <w:t>Labeling</w:t>
      </w:r>
      <w:proofErr w:type="spellEnd"/>
      <w:r>
        <w:rPr>
          <w:sz w:val="24"/>
          <w:szCs w:val="24"/>
        </w:rPr>
        <w:t xml:space="preserve"> → </w:t>
      </w:r>
      <w:r>
        <w:rPr>
          <w:b/>
          <w:bCs/>
          <w:sz w:val="24"/>
          <w:szCs w:val="24"/>
        </w:rPr>
        <w:t>2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(Easy)</w:t>
      </w:r>
    </w:p>
    <w:p w14:paraId="305FF17B" w14:textId="77777777" w:rsidR="00616805" w:rsidRDefault="00A8328F">
      <w:pPr>
        <w:numPr>
          <w:ilvl w:val="0"/>
          <w:numId w:val="1"/>
        </w:numPr>
      </w:pPr>
      <w:r>
        <w:rPr>
          <w:sz w:val="24"/>
          <w:szCs w:val="24"/>
        </w:rPr>
        <w:t xml:space="preserve">Preprocessing (Resizing, Normalization, </w:t>
      </w:r>
      <w:r>
        <w:rPr>
          <w:sz w:val="24"/>
          <w:szCs w:val="24"/>
        </w:rPr>
        <w:t xml:space="preserve">Augmentation) → </w:t>
      </w:r>
      <w:r>
        <w:rPr>
          <w:b/>
          <w:bCs/>
          <w:sz w:val="24"/>
          <w:szCs w:val="24"/>
        </w:rPr>
        <w:t>3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(Moderate)</w:t>
      </w:r>
    </w:p>
    <w:p w14:paraId="305FF17C" w14:textId="77777777" w:rsidR="00616805" w:rsidRDefault="00A8328F">
      <w:pPr>
        <w:numPr>
          <w:ilvl w:val="0"/>
          <w:numId w:val="1"/>
        </w:numPr>
      </w:pPr>
      <w:r>
        <w:rPr>
          <w:sz w:val="24"/>
          <w:szCs w:val="24"/>
        </w:rPr>
        <w:t xml:space="preserve">Model Architecture Design (CNN / Transfer Learning) → </w:t>
      </w:r>
      <w:r>
        <w:rPr>
          <w:b/>
          <w:bCs/>
          <w:sz w:val="24"/>
          <w:szCs w:val="24"/>
        </w:rPr>
        <w:t>3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(Moderate)</w:t>
      </w:r>
    </w:p>
    <w:p w14:paraId="305FF17D" w14:textId="77777777" w:rsidR="00616805" w:rsidRDefault="00A8328F">
      <w:pPr>
        <w:numPr>
          <w:ilvl w:val="0"/>
          <w:numId w:val="1"/>
        </w:numPr>
      </w:pPr>
      <w:r>
        <w:rPr>
          <w:sz w:val="24"/>
          <w:szCs w:val="24"/>
        </w:rPr>
        <w:t xml:space="preserve">Model Training &amp; Validation → </w:t>
      </w:r>
      <w:r>
        <w:rPr>
          <w:b/>
          <w:bCs/>
          <w:sz w:val="24"/>
          <w:szCs w:val="24"/>
        </w:rPr>
        <w:t>3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(Moderate)</w:t>
      </w:r>
    </w:p>
    <w:p w14:paraId="305FF17E" w14:textId="77777777" w:rsidR="00616805" w:rsidRDefault="00A8328F">
      <w:pPr>
        <w:numPr>
          <w:ilvl w:val="0"/>
          <w:numId w:val="1"/>
        </w:numPr>
      </w:pPr>
      <w:r>
        <w:rPr>
          <w:sz w:val="24"/>
          <w:szCs w:val="24"/>
        </w:rPr>
        <w:t xml:space="preserve">Save model to .h5 format → </w:t>
      </w:r>
      <w:r>
        <w:rPr>
          <w:b/>
          <w:bCs/>
          <w:sz w:val="24"/>
          <w:szCs w:val="24"/>
        </w:rPr>
        <w:t>1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(Very Easy)</w:t>
      </w:r>
    </w:p>
    <w:p w14:paraId="305FF17F" w14:textId="77777777" w:rsidR="00616805" w:rsidRDefault="00A8328F">
      <w:r>
        <w:rPr>
          <w:b/>
          <w:bCs/>
          <w:sz w:val="24"/>
          <w:szCs w:val="24"/>
        </w:rPr>
        <w:t>Total: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12 Story Points</w:t>
      </w:r>
    </w:p>
    <w:p w14:paraId="305FF180" w14:textId="77777777" w:rsidR="00616805" w:rsidRDefault="00A8328F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305FF168" wp14:editId="305FF169">
                <wp:extent cx="0" cy="19046"/>
                <wp:effectExtent l="0" t="0" r="38100" b="19054"/>
                <wp:docPr id="2123682418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6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3C350F" id="Horizontal Line 1" o:spid="_x0000_s1026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05FF181" w14:textId="77777777" w:rsidR="00616805" w:rsidRDefault="00A832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Epic 2: </w:t>
      </w:r>
      <w:proofErr w:type="spellStart"/>
      <w:r>
        <w:rPr>
          <w:b/>
          <w:bCs/>
          <w:sz w:val="24"/>
          <w:szCs w:val="24"/>
        </w:rPr>
        <w:t>Streamlit</w:t>
      </w:r>
      <w:proofErr w:type="spellEnd"/>
      <w:r>
        <w:rPr>
          <w:b/>
          <w:bCs/>
          <w:sz w:val="24"/>
          <w:szCs w:val="24"/>
        </w:rPr>
        <w:t xml:space="preserve"> App Development</w:t>
      </w:r>
    </w:p>
    <w:p w14:paraId="305FF182" w14:textId="77777777" w:rsidR="00616805" w:rsidRDefault="00A8328F">
      <w:pPr>
        <w:rPr>
          <w:sz w:val="24"/>
          <w:szCs w:val="24"/>
        </w:rPr>
      </w:pPr>
      <w:r>
        <w:rPr>
          <w:sz w:val="24"/>
          <w:szCs w:val="24"/>
        </w:rPr>
        <w:lastRenderedPageBreak/>
        <w:t>Build an interactive UI to classify images with the trained model.</w:t>
      </w:r>
    </w:p>
    <w:p w14:paraId="305FF183" w14:textId="77777777" w:rsidR="00616805" w:rsidRDefault="00A8328F">
      <w:r>
        <w:rPr>
          <w:b/>
          <w:bCs/>
          <w:sz w:val="24"/>
          <w:szCs w:val="24"/>
        </w:rPr>
        <w:t>Sprint 2 (5 Days)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Stories:</w:t>
      </w:r>
    </w:p>
    <w:p w14:paraId="305FF184" w14:textId="77777777" w:rsidR="00616805" w:rsidRDefault="00A8328F">
      <w:pPr>
        <w:numPr>
          <w:ilvl w:val="0"/>
          <w:numId w:val="2"/>
        </w:numPr>
      </w:pPr>
      <w:r>
        <w:rPr>
          <w:sz w:val="24"/>
          <w:szCs w:val="24"/>
        </w:rPr>
        <w:t xml:space="preserve">Load .h5 model and test predictions on sample images → </w:t>
      </w:r>
      <w:r>
        <w:rPr>
          <w:b/>
          <w:bCs/>
          <w:sz w:val="24"/>
          <w:szCs w:val="24"/>
        </w:rPr>
        <w:t>2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(Easy)</w:t>
      </w:r>
    </w:p>
    <w:p w14:paraId="305FF185" w14:textId="77777777" w:rsidR="00616805" w:rsidRDefault="00A8328F">
      <w:pPr>
        <w:numPr>
          <w:ilvl w:val="0"/>
          <w:numId w:val="2"/>
        </w:numPr>
      </w:pPr>
      <w:r>
        <w:rPr>
          <w:sz w:val="24"/>
          <w:szCs w:val="24"/>
        </w:rPr>
        <w:t xml:space="preserve">Build basic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UI with image upload + display → </w:t>
      </w:r>
      <w:r>
        <w:rPr>
          <w:b/>
          <w:bCs/>
          <w:sz w:val="24"/>
          <w:szCs w:val="24"/>
        </w:rPr>
        <w:t>3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(Moderate)</w:t>
      </w:r>
    </w:p>
    <w:p w14:paraId="305FF186" w14:textId="77777777" w:rsidR="00616805" w:rsidRDefault="00A8328F">
      <w:pPr>
        <w:numPr>
          <w:ilvl w:val="0"/>
          <w:numId w:val="2"/>
        </w:numPr>
      </w:pPr>
      <w:r>
        <w:rPr>
          <w:sz w:val="24"/>
          <w:szCs w:val="24"/>
        </w:rPr>
        <w:t xml:space="preserve">Image preprocessing inside app → </w:t>
      </w:r>
      <w:r>
        <w:rPr>
          <w:b/>
          <w:bCs/>
          <w:sz w:val="24"/>
          <w:szCs w:val="24"/>
        </w:rPr>
        <w:t>2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(Easy)</w:t>
      </w:r>
    </w:p>
    <w:p w14:paraId="305FF187" w14:textId="77777777" w:rsidR="00616805" w:rsidRDefault="00A8328F">
      <w:pPr>
        <w:numPr>
          <w:ilvl w:val="0"/>
          <w:numId w:val="2"/>
        </w:numPr>
      </w:pPr>
      <w:r>
        <w:rPr>
          <w:sz w:val="24"/>
          <w:szCs w:val="24"/>
        </w:rPr>
        <w:t xml:space="preserve">Prediction logic + result display → </w:t>
      </w:r>
      <w:r>
        <w:rPr>
          <w:b/>
          <w:bCs/>
          <w:sz w:val="24"/>
          <w:szCs w:val="24"/>
        </w:rPr>
        <w:t>2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(Easy)</w:t>
      </w:r>
    </w:p>
    <w:p w14:paraId="305FF188" w14:textId="77777777" w:rsidR="00616805" w:rsidRDefault="00A8328F">
      <w:pPr>
        <w:numPr>
          <w:ilvl w:val="0"/>
          <w:numId w:val="2"/>
        </w:numPr>
      </w:pPr>
      <w:r>
        <w:rPr>
          <w:sz w:val="24"/>
          <w:szCs w:val="24"/>
        </w:rPr>
        <w:t xml:space="preserve">Style the app with custom CSS, emojis, and visuals → </w:t>
      </w:r>
      <w:r>
        <w:rPr>
          <w:b/>
          <w:bCs/>
          <w:sz w:val="24"/>
          <w:szCs w:val="24"/>
        </w:rPr>
        <w:t>3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(Moderate)</w:t>
      </w:r>
    </w:p>
    <w:p w14:paraId="305FF189" w14:textId="77777777" w:rsidR="00616805" w:rsidRDefault="00A8328F">
      <w:r>
        <w:rPr>
          <w:b/>
          <w:bCs/>
          <w:sz w:val="24"/>
          <w:szCs w:val="24"/>
        </w:rPr>
        <w:t>Total: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12 Story Points</w:t>
      </w:r>
    </w:p>
    <w:p w14:paraId="305FF18A" w14:textId="77777777" w:rsidR="00616805" w:rsidRDefault="00A8328F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305FF16A" wp14:editId="305FF16B">
                <wp:extent cx="0" cy="19046"/>
                <wp:effectExtent l="0" t="0" r="38100" b="19054"/>
                <wp:docPr id="1478467526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6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50A240" id="Horizontal Line 2" o:spid="_x0000_s1026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05FF18B" w14:textId="77777777" w:rsidR="00616805" w:rsidRDefault="00A832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Epic 3: Deployment &amp; Optimization</w:t>
      </w:r>
    </w:p>
    <w:p w14:paraId="305FF18C" w14:textId="77777777" w:rsidR="00616805" w:rsidRDefault="00A8328F">
      <w:pPr>
        <w:rPr>
          <w:sz w:val="24"/>
          <w:szCs w:val="24"/>
        </w:rPr>
      </w:pPr>
      <w:r>
        <w:rPr>
          <w:sz w:val="24"/>
          <w:szCs w:val="24"/>
        </w:rPr>
        <w:t>Make the app accessible and user-friendly on the web.</w:t>
      </w:r>
    </w:p>
    <w:p w14:paraId="305FF18D" w14:textId="77777777" w:rsidR="00616805" w:rsidRDefault="00A8328F">
      <w:r>
        <w:rPr>
          <w:b/>
          <w:bCs/>
          <w:sz w:val="24"/>
          <w:szCs w:val="24"/>
        </w:rPr>
        <w:t>Sprint 3 (5 Days)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Stories:</w:t>
      </w:r>
    </w:p>
    <w:p w14:paraId="305FF18E" w14:textId="77777777" w:rsidR="00616805" w:rsidRDefault="00A8328F">
      <w:pPr>
        <w:numPr>
          <w:ilvl w:val="0"/>
          <w:numId w:val="3"/>
        </w:numPr>
      </w:pPr>
      <w:r>
        <w:rPr>
          <w:sz w:val="24"/>
          <w:szCs w:val="24"/>
        </w:rPr>
        <w:t xml:space="preserve">Prepare project repo for deployment → </w:t>
      </w:r>
      <w:r>
        <w:rPr>
          <w:b/>
          <w:bCs/>
          <w:sz w:val="24"/>
          <w:szCs w:val="24"/>
        </w:rPr>
        <w:t>2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(Easy)</w:t>
      </w:r>
    </w:p>
    <w:p w14:paraId="305FF18F" w14:textId="77777777" w:rsidR="00616805" w:rsidRDefault="00A8328F">
      <w:pPr>
        <w:numPr>
          <w:ilvl w:val="0"/>
          <w:numId w:val="3"/>
        </w:numPr>
      </w:pPr>
      <w:r>
        <w:rPr>
          <w:sz w:val="24"/>
          <w:szCs w:val="24"/>
        </w:rPr>
        <w:t xml:space="preserve">Deploy to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Cloud → </w:t>
      </w:r>
      <w:r>
        <w:rPr>
          <w:b/>
          <w:bCs/>
          <w:sz w:val="24"/>
          <w:szCs w:val="24"/>
        </w:rPr>
        <w:t>3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(Moderate)</w:t>
      </w:r>
    </w:p>
    <w:p w14:paraId="305FF190" w14:textId="77777777" w:rsidR="00616805" w:rsidRDefault="00A8328F">
      <w:pPr>
        <w:numPr>
          <w:ilvl w:val="0"/>
          <w:numId w:val="3"/>
        </w:numPr>
      </w:pPr>
      <w:r>
        <w:rPr>
          <w:sz w:val="24"/>
          <w:szCs w:val="24"/>
        </w:rPr>
        <w:t xml:space="preserve">Test across devices and fix bugs → </w:t>
      </w:r>
      <w:r>
        <w:rPr>
          <w:b/>
          <w:bCs/>
          <w:sz w:val="24"/>
          <w:szCs w:val="24"/>
        </w:rPr>
        <w:t>2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(Easy)</w:t>
      </w:r>
    </w:p>
    <w:p w14:paraId="305FF191" w14:textId="77777777" w:rsidR="00616805" w:rsidRDefault="00A8328F">
      <w:pPr>
        <w:numPr>
          <w:ilvl w:val="0"/>
          <w:numId w:val="3"/>
        </w:numPr>
      </w:pPr>
      <w:r>
        <w:rPr>
          <w:sz w:val="24"/>
          <w:szCs w:val="24"/>
        </w:rPr>
        <w:t xml:space="preserve">Add footer, branding, banners, etc. → </w:t>
      </w:r>
      <w:r>
        <w:rPr>
          <w:b/>
          <w:bCs/>
          <w:sz w:val="24"/>
          <w:szCs w:val="24"/>
        </w:rPr>
        <w:t>2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(Easy)</w:t>
      </w:r>
    </w:p>
    <w:p w14:paraId="305FF192" w14:textId="77777777" w:rsidR="00616805" w:rsidRDefault="00A8328F">
      <w:pPr>
        <w:numPr>
          <w:ilvl w:val="0"/>
          <w:numId w:val="3"/>
        </w:numPr>
      </w:pPr>
      <w:r>
        <w:rPr>
          <w:sz w:val="24"/>
          <w:szCs w:val="24"/>
        </w:rPr>
        <w:t xml:space="preserve">Documentation + README creation → </w:t>
      </w:r>
      <w:r>
        <w:rPr>
          <w:b/>
          <w:bCs/>
          <w:sz w:val="24"/>
          <w:szCs w:val="24"/>
        </w:rPr>
        <w:t>3 SP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(Moderate)</w:t>
      </w:r>
    </w:p>
    <w:p w14:paraId="305FF193" w14:textId="77777777" w:rsidR="00616805" w:rsidRDefault="00A8328F">
      <w:r>
        <w:rPr>
          <w:b/>
          <w:bCs/>
          <w:sz w:val="24"/>
          <w:szCs w:val="24"/>
        </w:rPr>
        <w:t>Total: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12 Story Points</w:t>
      </w:r>
    </w:p>
    <w:p w14:paraId="305FF194" w14:textId="77777777" w:rsidR="00616805" w:rsidRDefault="00A8328F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305FF16C" wp14:editId="305FF16D">
                <wp:extent cx="0" cy="19046"/>
                <wp:effectExtent l="0" t="0" r="38100" b="19054"/>
                <wp:docPr id="203859737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6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F95EBB" id="Horizontal Line 3" o:spid="_x0000_s1026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05FF195" w14:textId="77777777" w:rsidR="00616805" w:rsidRDefault="00A832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Final Metrics</w:t>
      </w:r>
    </w:p>
    <w:tbl>
      <w:tblPr>
        <w:tblW w:w="41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2267"/>
      </w:tblGrid>
      <w:tr w:rsidR="00616805" w14:paraId="305FF1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FF196" w14:textId="77777777" w:rsidR="00616805" w:rsidRDefault="00A8328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2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FF197" w14:textId="77777777" w:rsidR="00616805" w:rsidRDefault="00A8328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616805" w14:paraId="305FF19B" w14:textId="77777777">
        <w:tblPrEx>
          <w:tblCellMar>
            <w:top w:w="0" w:type="dxa"/>
            <w:bottom w:w="0" w:type="dxa"/>
          </w:tblCellMar>
        </w:tblPrEx>
        <w:tc>
          <w:tcPr>
            <w:tcW w:w="1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FF199" w14:textId="77777777" w:rsidR="00616805" w:rsidRDefault="00A832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Story Points</w:t>
            </w:r>
          </w:p>
        </w:tc>
        <w:tc>
          <w:tcPr>
            <w:tcW w:w="22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FF19A" w14:textId="77777777" w:rsidR="00616805" w:rsidRDefault="00A832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</w:tr>
      <w:tr w:rsidR="00616805" w14:paraId="305FF19E" w14:textId="77777777">
        <w:tblPrEx>
          <w:tblCellMar>
            <w:top w:w="0" w:type="dxa"/>
            <w:bottom w:w="0" w:type="dxa"/>
          </w:tblCellMar>
        </w:tblPrEx>
        <w:tc>
          <w:tcPr>
            <w:tcW w:w="1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FF19C" w14:textId="77777777" w:rsidR="00616805" w:rsidRDefault="00A832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Sprints</w:t>
            </w:r>
          </w:p>
        </w:tc>
        <w:tc>
          <w:tcPr>
            <w:tcW w:w="22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FF19D" w14:textId="77777777" w:rsidR="00616805" w:rsidRDefault="00A832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616805" w14:paraId="305FF1A1" w14:textId="77777777">
        <w:tblPrEx>
          <w:tblCellMar>
            <w:top w:w="0" w:type="dxa"/>
            <w:bottom w:w="0" w:type="dxa"/>
          </w:tblCellMar>
        </w:tblPrEx>
        <w:tc>
          <w:tcPr>
            <w:tcW w:w="1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FF19F" w14:textId="77777777" w:rsidR="00616805" w:rsidRDefault="00A8328F">
            <w:r>
              <w:rPr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22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FF1A0" w14:textId="77777777" w:rsidR="00616805" w:rsidRDefault="00A8328F">
            <w:r>
              <w:rPr>
                <w:b/>
                <w:bCs/>
                <w:sz w:val="24"/>
                <w:szCs w:val="24"/>
              </w:rPr>
              <w:t>12 Story Points/Sprint</w:t>
            </w:r>
          </w:p>
        </w:tc>
      </w:tr>
    </w:tbl>
    <w:p w14:paraId="305FF1A2" w14:textId="77777777" w:rsidR="00616805" w:rsidRDefault="00616805">
      <w:pPr>
        <w:rPr>
          <w:sz w:val="24"/>
          <w:szCs w:val="24"/>
          <w:lang w:val="en-US"/>
        </w:rPr>
      </w:pPr>
    </w:p>
    <w:p w14:paraId="305FF1A3" w14:textId="77777777" w:rsidR="00616805" w:rsidRDefault="00616805">
      <w:pPr>
        <w:rPr>
          <w:sz w:val="24"/>
          <w:szCs w:val="24"/>
        </w:rPr>
      </w:pPr>
    </w:p>
    <w:sectPr w:rsidR="0061680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98A59" w14:textId="77777777" w:rsidR="00A8328F" w:rsidRDefault="00A8328F">
      <w:pPr>
        <w:spacing w:after="0" w:line="240" w:lineRule="auto"/>
      </w:pPr>
      <w:r>
        <w:separator/>
      </w:r>
    </w:p>
  </w:endnote>
  <w:endnote w:type="continuationSeparator" w:id="0">
    <w:p w14:paraId="06329832" w14:textId="77777777" w:rsidR="00A8328F" w:rsidRDefault="00A83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0482D" w14:textId="77777777" w:rsidR="00A8328F" w:rsidRDefault="00A8328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9D95019" w14:textId="77777777" w:rsidR="00A8328F" w:rsidRDefault="00A83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71CE5"/>
    <w:multiLevelType w:val="multilevel"/>
    <w:tmpl w:val="5240BBD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73B7143C"/>
    <w:multiLevelType w:val="multilevel"/>
    <w:tmpl w:val="C82CD62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782B5647"/>
    <w:multiLevelType w:val="multilevel"/>
    <w:tmpl w:val="5364B4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326984617">
    <w:abstractNumId w:val="1"/>
  </w:num>
  <w:num w:numId="2" w16cid:durableId="1049107153">
    <w:abstractNumId w:val="0"/>
  </w:num>
  <w:num w:numId="3" w16cid:durableId="2063091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16805"/>
    <w:rsid w:val="0014668B"/>
    <w:rsid w:val="003A4AF7"/>
    <w:rsid w:val="00616805"/>
    <w:rsid w:val="00A8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FF168"/>
  <w15:docId w15:val="{4781D55A-A0B7-4857-8A69-4AB7278F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en-IN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K VENKATA MADHU HASITHA</dc:creator>
  <dc:description/>
  <cp:lastModifiedBy>g suguna</cp:lastModifiedBy>
  <cp:revision>2</cp:revision>
  <dcterms:created xsi:type="dcterms:W3CDTF">2026-02-20T17:33:00Z</dcterms:created>
  <dcterms:modified xsi:type="dcterms:W3CDTF">2026-02-20T17:33:00Z</dcterms:modified>
</cp:coreProperties>
</file>