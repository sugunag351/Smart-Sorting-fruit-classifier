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9B69" w14:textId="77777777" w:rsidR="00F820DD" w:rsidRDefault="00F52EC6">
      <w:pPr>
        <w:pStyle w:val="Title"/>
        <w:spacing w:before="70"/>
        <w:ind w:right="432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</w:t>
      </w:r>
      <w:r>
        <w:rPr>
          <w:spacing w:val="-5"/>
        </w:rPr>
        <w:t>II</w:t>
      </w:r>
    </w:p>
    <w:p w14:paraId="3D039B6A" w14:textId="77777777" w:rsidR="00F820DD" w:rsidRDefault="00F52EC6">
      <w:pPr>
        <w:pStyle w:val="Title"/>
      </w:pPr>
      <w:r>
        <w:t>Solution</w:t>
      </w:r>
      <w:r>
        <w:rPr>
          <w:spacing w:val="-18"/>
        </w:rPr>
        <w:t xml:space="preserve"> </w:t>
      </w:r>
      <w:r>
        <w:t>Requirements</w:t>
      </w:r>
      <w:r>
        <w:rPr>
          <w:spacing w:val="-17"/>
        </w:rPr>
        <w:t xml:space="preserve"> </w:t>
      </w:r>
      <w:r>
        <w:t>(Functional</w:t>
      </w:r>
      <w:r>
        <w:rPr>
          <w:spacing w:val="-17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3D039B6B" w14:textId="77777777" w:rsidR="00F820DD" w:rsidRDefault="00F820DD">
      <w:pPr>
        <w:pStyle w:val="BodyText"/>
        <w:spacing w:before="161"/>
        <w:rPr>
          <w:b/>
          <w:sz w:val="20"/>
        </w:rPr>
      </w:pPr>
    </w:p>
    <w:tbl>
      <w:tblPr>
        <w:tblW w:w="9368" w:type="dxa"/>
        <w:tblInd w:w="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4"/>
        <w:gridCol w:w="4864"/>
      </w:tblGrid>
      <w:tr w:rsidR="00F820DD" w14:paraId="3D039B6E" w14:textId="77777777">
        <w:tblPrEx>
          <w:tblCellMar>
            <w:top w:w="0" w:type="dxa"/>
            <w:bottom w:w="0" w:type="dxa"/>
          </w:tblCellMar>
        </w:tblPrEx>
        <w:trPr>
          <w:trHeight w:val="344"/>
        </w:trPr>
        <w:tc>
          <w:tcPr>
            <w:tcW w:w="4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6C" w14:textId="77777777" w:rsidR="00F820DD" w:rsidRDefault="00F52EC6">
            <w:pPr>
              <w:pStyle w:val="TableParagraph"/>
              <w:spacing w:line="276" w:lineRule="exact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6D" w14:textId="77777777" w:rsidR="00F820DD" w:rsidRDefault="00F52EC6">
            <w:pPr>
              <w:pStyle w:val="TableParagraph"/>
              <w:spacing w:line="276" w:lineRule="exact"/>
              <w:ind w:left="182"/>
              <w:rPr>
                <w:sz w:val="24"/>
              </w:rPr>
            </w:pPr>
            <w:r>
              <w:rPr>
                <w:sz w:val="24"/>
              </w:rPr>
              <w:t>20 February 2026</w:t>
            </w:r>
          </w:p>
        </w:tc>
      </w:tr>
      <w:tr w:rsidR="00F820DD" w14:paraId="3D039B71" w14:textId="77777777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4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6F" w14:textId="77777777" w:rsidR="00F820DD" w:rsidRDefault="00F52EC6">
            <w:pPr>
              <w:pStyle w:val="TableParagraph"/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0" w14:textId="77777777" w:rsidR="00F820DD" w:rsidRDefault="00F52EC6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LTVIP2026TMIDS47801</w:t>
            </w:r>
          </w:p>
        </w:tc>
      </w:tr>
      <w:tr w:rsidR="00F820DD" w14:paraId="3D039B74" w14:textId="77777777">
        <w:tblPrEx>
          <w:tblCellMar>
            <w:top w:w="0" w:type="dxa"/>
            <w:bottom w:w="0" w:type="dxa"/>
          </w:tblCellMar>
        </w:tblPrEx>
        <w:trPr>
          <w:trHeight w:val="911"/>
        </w:trPr>
        <w:tc>
          <w:tcPr>
            <w:tcW w:w="4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2" w14:textId="77777777" w:rsidR="00F820DD" w:rsidRDefault="00F52EC6">
            <w:pPr>
              <w:pStyle w:val="TableParagraph"/>
              <w:spacing w:before="44"/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3" w14:textId="77777777" w:rsidR="00F820DD" w:rsidRDefault="00F52EC6">
            <w:pPr>
              <w:pStyle w:val="TableParagraph"/>
              <w:spacing w:before="6"/>
              <w:ind w:left="119" w:firstLine="62"/>
            </w:pPr>
            <w:r>
              <w:rPr>
                <w:sz w:val="24"/>
              </w:rPr>
              <w:t>Smart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Sorting:Transfer</w:t>
            </w:r>
            <w:proofErr w:type="spellEnd"/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Identifying rotten fruits and vegetables</w:t>
            </w:r>
          </w:p>
        </w:tc>
      </w:tr>
      <w:tr w:rsidR="00F820DD" w14:paraId="3D039B77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5" w14:textId="77777777" w:rsidR="00F820DD" w:rsidRDefault="00F52EC6">
            <w:pPr>
              <w:pStyle w:val="TableParagraph"/>
              <w:spacing w:line="276" w:lineRule="exact"/>
            </w:pPr>
            <w:r>
              <w:rPr>
                <w:sz w:val="24"/>
              </w:rPr>
              <w:t>Maximum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6" w14:textId="77777777" w:rsidR="00F820DD" w:rsidRDefault="00F52EC6">
            <w:pPr>
              <w:pStyle w:val="TableParagraph"/>
              <w:spacing w:line="276" w:lineRule="exact"/>
              <w:ind w:left="119"/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D039B78" w14:textId="77777777" w:rsidR="00F820DD" w:rsidRDefault="00F820DD">
      <w:pPr>
        <w:pStyle w:val="BodyText"/>
        <w:spacing w:before="158"/>
        <w:rPr>
          <w:b/>
        </w:rPr>
      </w:pPr>
    </w:p>
    <w:p w14:paraId="3D039B79" w14:textId="77777777" w:rsidR="00F820DD" w:rsidRDefault="00F52EC6">
      <w:pPr>
        <w:pStyle w:val="Heading1"/>
      </w:pPr>
      <w:bookmarkStart w:id="0" w:name="Functional_Requirements:"/>
      <w:bookmarkEnd w:id="0"/>
      <w:r>
        <w:rPr>
          <w:spacing w:val="-2"/>
        </w:rPr>
        <w:t>Functional</w:t>
      </w:r>
      <w:r>
        <w:rPr>
          <w:spacing w:val="3"/>
        </w:rPr>
        <w:t xml:space="preserve"> </w:t>
      </w:r>
      <w:r>
        <w:rPr>
          <w:spacing w:val="-2"/>
        </w:rPr>
        <w:t>Requirements:</w:t>
      </w:r>
    </w:p>
    <w:p w14:paraId="3D039B7A" w14:textId="77777777" w:rsidR="00F820DD" w:rsidRDefault="00F52EC6">
      <w:pPr>
        <w:pStyle w:val="BodyText"/>
        <w:spacing w:before="175"/>
        <w:ind w:left="9"/>
      </w:pPr>
      <w:r>
        <w:t>Following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3D039B7B" w14:textId="77777777" w:rsidR="00F820DD" w:rsidRDefault="00F820DD">
      <w:pPr>
        <w:pStyle w:val="BodyText"/>
        <w:spacing w:before="122"/>
        <w:rPr>
          <w:sz w:val="20"/>
        </w:rPr>
      </w:pPr>
    </w:p>
    <w:tbl>
      <w:tblPr>
        <w:tblW w:w="8351" w:type="dxa"/>
        <w:tblInd w:w="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"/>
        <w:gridCol w:w="3160"/>
        <w:gridCol w:w="4269"/>
      </w:tblGrid>
      <w:tr w:rsidR="00F820DD" w14:paraId="3D039B7F" w14:textId="77777777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C" w14:textId="77777777" w:rsidR="00F820DD" w:rsidRDefault="00F52EC6">
            <w:pPr>
              <w:pStyle w:val="TableParagraph"/>
              <w:spacing w:before="58"/>
            </w:pPr>
            <w:r>
              <w:rPr>
                <w:b/>
                <w:sz w:val="24"/>
              </w:rPr>
              <w:t>FR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D" w14:textId="77777777" w:rsidR="00F820DD" w:rsidRDefault="00F52EC6">
            <w:pPr>
              <w:pStyle w:val="TableParagraph"/>
              <w:spacing w:before="45" w:line="274" w:lineRule="exact"/>
              <w:ind w:left="114"/>
            </w:pPr>
            <w:r>
              <w:rPr>
                <w:b/>
                <w:spacing w:val="-2"/>
                <w:sz w:val="24"/>
              </w:rPr>
              <w:t>Functional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 (Epic)</w:t>
            </w:r>
          </w:p>
        </w:tc>
        <w:tc>
          <w:tcPr>
            <w:tcW w:w="4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7E" w14:textId="77777777" w:rsidR="00F820DD" w:rsidRDefault="00F52EC6">
            <w:pPr>
              <w:pStyle w:val="TableParagraph"/>
              <w:spacing w:before="58"/>
              <w:ind w:left="109"/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F820DD" w14:paraId="3D039B83" w14:textId="77777777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0" w14:textId="77777777" w:rsidR="00F820DD" w:rsidRDefault="00F52EC6">
            <w:pPr>
              <w:pStyle w:val="TableParagraph"/>
              <w:spacing w:before="54"/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1" w14:textId="77777777" w:rsidR="00F820DD" w:rsidRDefault="00F52EC6">
            <w:pPr>
              <w:pStyle w:val="TableParagraph"/>
              <w:spacing w:before="54"/>
              <w:ind w:left="177"/>
            </w:pPr>
            <w:r>
              <w:rPr>
                <w:sz w:val="24"/>
              </w:rPr>
              <w:t>Capture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4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2" w14:textId="77777777" w:rsidR="00F820DD" w:rsidRDefault="00F52EC6">
            <w:pPr>
              <w:pStyle w:val="TableParagraph"/>
              <w:spacing w:before="45" w:line="274" w:lineRule="exact"/>
              <w:ind w:left="109" w:right="-13" w:firstLine="62"/>
            </w:pPr>
            <w:r>
              <w:rPr>
                <w:sz w:val="24"/>
              </w:rPr>
              <w:t>Real-time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z w:val="24"/>
              </w:rPr>
              <w:t>conveyor belts, docks, or fridges</w:t>
            </w:r>
          </w:p>
        </w:tc>
      </w:tr>
      <w:tr w:rsidR="00F820DD" w14:paraId="3D039B87" w14:textId="77777777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4" w14:textId="77777777" w:rsidR="00F820DD" w:rsidRDefault="00F52EC6">
            <w:pPr>
              <w:pStyle w:val="TableParagraph"/>
              <w:spacing w:before="54"/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5" w14:textId="77777777" w:rsidR="00F820DD" w:rsidRDefault="00F52EC6">
            <w:pPr>
              <w:pStyle w:val="TableParagraph"/>
              <w:spacing w:before="54"/>
              <w:ind w:left="177"/>
            </w:pPr>
            <w:r>
              <w:rPr>
                <w:sz w:val="24"/>
              </w:rPr>
              <w:t>Preprocess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4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6" w14:textId="77777777" w:rsidR="00F820DD" w:rsidRDefault="00F52EC6">
            <w:pPr>
              <w:pStyle w:val="TableParagraph"/>
              <w:spacing w:before="0" w:line="232" w:lineRule="auto"/>
              <w:ind w:left="109" w:firstLine="62"/>
            </w:pPr>
            <w:r>
              <w:rPr>
                <w:sz w:val="24"/>
              </w:rPr>
              <w:t>Resize,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normalize,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model compatibility</w:t>
            </w:r>
          </w:p>
        </w:tc>
      </w:tr>
      <w:tr w:rsidR="00F820DD" w14:paraId="3D039B8B" w14:textId="77777777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8" w14:textId="77777777" w:rsidR="00F820DD" w:rsidRDefault="00F52EC6">
            <w:pPr>
              <w:pStyle w:val="TableParagraph"/>
              <w:spacing w:before="58"/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9" w14:textId="77777777" w:rsidR="00F820DD" w:rsidRDefault="00F52EC6">
            <w:pPr>
              <w:pStyle w:val="TableParagraph"/>
              <w:spacing w:before="61" w:line="235" w:lineRule="auto"/>
              <w:ind w:left="167" w:firstLine="62"/>
            </w:pPr>
            <w:r>
              <w:rPr>
                <w:sz w:val="24"/>
              </w:rPr>
              <w:t>Classification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4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A" w14:textId="77777777" w:rsidR="00F820DD" w:rsidRDefault="00F52EC6">
            <w:pPr>
              <w:pStyle w:val="TableParagraph"/>
              <w:spacing w:before="50" w:line="280" w:lineRule="atLeast"/>
              <w:ind w:left="109" w:firstLine="62"/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fine-tuned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MobileNetV2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classify produce as fresh or rotten</w:t>
            </w:r>
          </w:p>
        </w:tc>
      </w:tr>
      <w:tr w:rsidR="00F820DD" w14:paraId="3D039B8F" w14:textId="77777777">
        <w:tblPrEx>
          <w:tblCellMar>
            <w:top w:w="0" w:type="dxa"/>
            <w:bottom w:w="0" w:type="dxa"/>
          </w:tblCellMar>
        </w:tblPrEx>
        <w:trPr>
          <w:trHeight w:val="62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C" w14:textId="77777777" w:rsidR="00F820DD" w:rsidRDefault="00F52EC6">
            <w:pPr>
              <w:pStyle w:val="TableParagraph"/>
              <w:spacing w:before="58"/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D" w14:textId="77777777" w:rsidR="00F820DD" w:rsidRDefault="00F52EC6">
            <w:pPr>
              <w:pStyle w:val="TableParagraph"/>
              <w:spacing w:before="58"/>
              <w:ind w:left="230"/>
            </w:pP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Sort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4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8E" w14:textId="77777777" w:rsidR="00F820DD" w:rsidRDefault="00F52EC6">
            <w:pPr>
              <w:pStyle w:val="TableParagraph"/>
              <w:spacing w:before="43" w:line="280" w:lineRule="atLeast"/>
              <w:ind w:left="109"/>
            </w:pPr>
            <w:r>
              <w:rPr>
                <w:sz w:val="24"/>
              </w:rPr>
              <w:t>Display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trigger sorting mechanism</w:t>
            </w:r>
          </w:p>
        </w:tc>
      </w:tr>
    </w:tbl>
    <w:p w14:paraId="3D039B90" w14:textId="77777777" w:rsidR="00F820DD" w:rsidRDefault="00F820DD">
      <w:pPr>
        <w:pStyle w:val="BodyText"/>
        <w:spacing w:before="183"/>
      </w:pPr>
    </w:p>
    <w:p w14:paraId="3D039B91" w14:textId="77777777" w:rsidR="00F820DD" w:rsidRDefault="00F52EC6">
      <w:pPr>
        <w:pStyle w:val="Heading1"/>
        <w:ind w:left="23"/>
      </w:pPr>
      <w:bookmarkStart w:id="1" w:name="Non-functional_Requirements:"/>
      <w:bookmarkEnd w:id="1"/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3D039B92" w14:textId="77777777" w:rsidR="00F820DD" w:rsidRDefault="00F52EC6">
      <w:pPr>
        <w:pStyle w:val="BodyText"/>
        <w:spacing w:before="180" w:after="25"/>
        <w:ind w:left="9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non-functional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tbl>
      <w:tblPr>
        <w:tblW w:w="9330" w:type="dxa"/>
        <w:tblInd w:w="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"/>
        <w:gridCol w:w="3462"/>
        <w:gridCol w:w="4946"/>
      </w:tblGrid>
      <w:tr w:rsidR="00F820DD" w14:paraId="3D039B96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3" w14:textId="77777777" w:rsidR="00F820DD" w:rsidRDefault="00F52EC6">
            <w:pPr>
              <w:pStyle w:val="TableParagraph"/>
              <w:spacing w:before="54"/>
              <w:ind w:left="57" w:right="26"/>
              <w:jc w:val="center"/>
            </w:pPr>
            <w:r>
              <w:rPr>
                <w:b/>
                <w:sz w:val="24"/>
              </w:rPr>
              <w:t>FR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4" w14:textId="77777777" w:rsidR="00F820DD" w:rsidRDefault="00F52EC6">
            <w:pPr>
              <w:pStyle w:val="TableParagraph"/>
              <w:spacing w:before="54"/>
              <w:ind w:left="114"/>
            </w:pPr>
            <w:r>
              <w:rPr>
                <w:b/>
                <w:spacing w:val="-2"/>
                <w:sz w:val="24"/>
              </w:rPr>
              <w:t>Non-Functional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5" w14:textId="77777777" w:rsidR="00F820DD" w:rsidRDefault="00F52EC6">
            <w:pPr>
              <w:pStyle w:val="TableParagraph"/>
              <w:spacing w:before="54"/>
              <w:ind w:left="115"/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F820DD" w14:paraId="3D039B9A" w14:textId="77777777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7" w14:textId="77777777" w:rsidR="00F820DD" w:rsidRDefault="00F52EC6">
            <w:pPr>
              <w:pStyle w:val="TableParagraph"/>
              <w:ind w:left="0" w:right="26"/>
              <w:jc w:val="center"/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8" w14:textId="77777777" w:rsidR="00F820DD" w:rsidRDefault="00F52EC6">
            <w:pPr>
              <w:pStyle w:val="TableParagraph"/>
              <w:spacing w:before="54"/>
              <w:ind w:left="114"/>
            </w:pPr>
            <w:r>
              <w:rPr>
                <w:b/>
                <w:spacing w:val="-2"/>
                <w:sz w:val="24"/>
              </w:rPr>
              <w:t>Usability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9" w14:textId="77777777" w:rsidR="00F820DD" w:rsidRDefault="00F52EC6">
            <w:pPr>
              <w:pStyle w:val="TableParagraph"/>
              <w:spacing w:before="41" w:line="280" w:lineRule="atLeast"/>
              <w:ind w:left="115" w:right="390" w:firstLine="62"/>
            </w:pPr>
            <w:r>
              <w:rPr>
                <w:sz w:val="24"/>
              </w:rPr>
              <w:t>User-friendly dashboard/web/mobile 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</w:p>
        </w:tc>
      </w:tr>
      <w:tr w:rsidR="00F820DD" w14:paraId="3D039B9E" w14:textId="77777777">
        <w:tblPrEx>
          <w:tblCellMar>
            <w:top w:w="0" w:type="dxa"/>
            <w:bottom w:w="0" w:type="dxa"/>
          </w:tblCellMar>
        </w:tblPrEx>
        <w:trPr>
          <w:trHeight w:val="63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B" w14:textId="77777777" w:rsidR="00F820DD" w:rsidRDefault="00F52EC6">
            <w:pPr>
              <w:pStyle w:val="TableParagraph"/>
              <w:ind w:left="0" w:right="26"/>
              <w:jc w:val="center"/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C" w14:textId="77777777" w:rsidR="00F820DD" w:rsidRDefault="00F52EC6">
            <w:pPr>
              <w:pStyle w:val="TableParagraph"/>
              <w:spacing w:before="54"/>
              <w:ind w:left="114"/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D" w14:textId="77777777" w:rsidR="00F820DD" w:rsidRDefault="00F52EC6">
            <w:pPr>
              <w:pStyle w:val="TableParagraph"/>
              <w:spacing w:before="30" w:line="290" w:lineRule="atLeast"/>
              <w:ind w:left="115" w:firstLine="62"/>
            </w:pPr>
            <w:r>
              <w:rPr>
                <w:sz w:val="24"/>
              </w:rPr>
              <w:t>Local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setup;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restricted data access</w:t>
            </w:r>
          </w:p>
        </w:tc>
      </w:tr>
      <w:tr w:rsidR="00F820DD" w14:paraId="3D039BA2" w14:textId="77777777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9F" w14:textId="77777777" w:rsidR="00F820DD" w:rsidRDefault="00F52EC6">
            <w:pPr>
              <w:pStyle w:val="TableParagraph"/>
              <w:spacing w:before="54"/>
              <w:ind w:left="0" w:right="26"/>
              <w:jc w:val="center"/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0" w14:textId="77777777" w:rsidR="00F820DD" w:rsidRDefault="00F52EC6">
            <w:pPr>
              <w:pStyle w:val="TableParagraph"/>
              <w:spacing w:before="58"/>
              <w:ind w:left="114"/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1" w14:textId="77777777" w:rsidR="00F820DD" w:rsidRDefault="00F52EC6">
            <w:pPr>
              <w:pStyle w:val="TableParagraph"/>
              <w:spacing w:before="30" w:line="290" w:lineRule="atLeast"/>
              <w:ind w:firstLine="62"/>
            </w:pPr>
            <w:r>
              <w:rPr>
                <w:sz w:val="24"/>
              </w:rPr>
              <w:t>Consistent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predictions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trained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validated deep learning </w:t>
            </w:r>
            <w:r>
              <w:rPr>
                <w:sz w:val="24"/>
              </w:rPr>
              <w:t>models</w:t>
            </w:r>
          </w:p>
        </w:tc>
      </w:tr>
      <w:tr w:rsidR="00F820DD" w14:paraId="3D039BA6" w14:textId="77777777">
        <w:tblPrEx>
          <w:tblCellMar>
            <w:top w:w="0" w:type="dxa"/>
            <w:bottom w:w="0" w:type="dxa"/>
          </w:tblCellMar>
        </w:tblPrEx>
        <w:trPr>
          <w:trHeight w:val="81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3" w14:textId="77777777" w:rsidR="00F820DD" w:rsidRDefault="00F52EC6">
            <w:pPr>
              <w:pStyle w:val="TableParagraph"/>
              <w:ind w:left="0" w:right="26"/>
              <w:jc w:val="center"/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4" w14:textId="77777777" w:rsidR="00F820DD" w:rsidRDefault="00F52EC6">
            <w:pPr>
              <w:pStyle w:val="TableParagraph"/>
              <w:spacing w:before="54"/>
              <w:ind w:left="114"/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5" w14:textId="77777777" w:rsidR="00F820DD" w:rsidRDefault="00F52EC6">
            <w:pPr>
              <w:pStyle w:val="TableParagraph"/>
              <w:spacing w:before="183" w:line="256" w:lineRule="auto"/>
              <w:ind w:left="9" w:right="390" w:firstLine="62"/>
            </w:pP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 93%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</w:tr>
      <w:tr w:rsidR="00F820DD" w14:paraId="3D039BAA" w14:textId="77777777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7" w14:textId="77777777" w:rsidR="00F820DD" w:rsidRDefault="00F52EC6">
            <w:pPr>
              <w:pStyle w:val="TableParagraph"/>
              <w:spacing w:before="54"/>
              <w:ind w:left="0" w:right="26"/>
              <w:jc w:val="center"/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8" w14:textId="77777777" w:rsidR="00F820DD" w:rsidRDefault="00F52EC6">
            <w:pPr>
              <w:pStyle w:val="TableParagraph"/>
              <w:spacing w:before="58"/>
              <w:ind w:left="114"/>
            </w:pP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9" w14:textId="77777777" w:rsidR="00F820DD" w:rsidRDefault="00F52EC6">
            <w:pPr>
              <w:pStyle w:val="TableParagraph"/>
              <w:spacing w:before="30" w:line="290" w:lineRule="atLeast"/>
              <w:ind w:left="115" w:right="390"/>
            </w:pPr>
            <w:r>
              <w:rPr>
                <w:sz w:val="24"/>
              </w:rPr>
              <w:t>Works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plant/supermarket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 alerts in real-time</w:t>
            </w:r>
          </w:p>
        </w:tc>
      </w:tr>
      <w:tr w:rsidR="00F820DD" w14:paraId="3D039BAE" w14:textId="77777777">
        <w:tblPrEx>
          <w:tblCellMar>
            <w:top w:w="0" w:type="dxa"/>
            <w:bottom w:w="0" w:type="dxa"/>
          </w:tblCellMar>
        </w:tblPrEx>
        <w:trPr>
          <w:trHeight w:val="637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B" w14:textId="77777777" w:rsidR="00F820DD" w:rsidRDefault="00F52EC6">
            <w:pPr>
              <w:pStyle w:val="TableParagraph"/>
              <w:ind w:left="0" w:right="26"/>
              <w:jc w:val="center"/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C" w14:textId="77777777" w:rsidR="00F820DD" w:rsidRDefault="00F52EC6">
            <w:pPr>
              <w:pStyle w:val="TableParagraph"/>
              <w:spacing w:before="54"/>
              <w:ind w:left="114"/>
            </w:pPr>
            <w:r>
              <w:rPr>
                <w:b/>
                <w:color w:val="202020"/>
                <w:spacing w:val="-2"/>
                <w:sz w:val="24"/>
              </w:rPr>
              <w:t>Scalability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39BAD" w14:textId="77777777" w:rsidR="00F820DD" w:rsidRDefault="00F52EC6">
            <w:pPr>
              <w:pStyle w:val="TableParagraph"/>
              <w:spacing w:before="40" w:line="280" w:lineRule="atLeast"/>
              <w:ind w:right="904" w:firstLine="62"/>
            </w:pPr>
            <w:r>
              <w:rPr>
                <w:sz w:val="24"/>
              </w:rPr>
              <w:t>Easily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expandable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produce types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environments</w:t>
            </w:r>
          </w:p>
        </w:tc>
      </w:tr>
    </w:tbl>
    <w:p w14:paraId="3D039BAF" w14:textId="77777777" w:rsidR="00F52EC6" w:rsidRDefault="00F52EC6">
      <w:pPr>
        <w:sectPr w:rsidR="00000000">
          <w:pgSz w:w="11930" w:h="16850"/>
          <w:pgMar w:top="1360" w:right="992" w:bottom="280" w:left="1417" w:header="720" w:footer="720" w:gutter="0"/>
          <w:cols w:space="720"/>
        </w:sectPr>
      </w:pPr>
    </w:p>
    <w:p w14:paraId="3D039BB0" w14:textId="77777777" w:rsidR="00F820DD" w:rsidRDefault="00F820DD">
      <w:pPr>
        <w:pStyle w:val="BodyText"/>
        <w:rPr>
          <w:sz w:val="17"/>
        </w:rPr>
      </w:pPr>
    </w:p>
    <w:sectPr w:rsidR="00F820DD">
      <w:pgSz w:w="11930" w:h="16850"/>
      <w:pgMar w:top="194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ED2AE" w14:textId="77777777" w:rsidR="00F52EC6" w:rsidRDefault="00F52EC6">
      <w:r>
        <w:separator/>
      </w:r>
    </w:p>
  </w:endnote>
  <w:endnote w:type="continuationSeparator" w:id="0">
    <w:p w14:paraId="480974CA" w14:textId="77777777" w:rsidR="00F52EC6" w:rsidRDefault="00F5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DE8E2" w14:textId="77777777" w:rsidR="00F52EC6" w:rsidRDefault="00F52EC6">
      <w:r>
        <w:rPr>
          <w:color w:val="000000"/>
        </w:rPr>
        <w:separator/>
      </w:r>
    </w:p>
  </w:footnote>
  <w:footnote w:type="continuationSeparator" w:id="0">
    <w:p w14:paraId="5B0ADCD3" w14:textId="77777777" w:rsidR="00F52EC6" w:rsidRDefault="00F52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820DD"/>
    <w:rsid w:val="006D73D4"/>
    <w:rsid w:val="007369A6"/>
    <w:rsid w:val="00F52EC6"/>
    <w:rsid w:val="00F8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9B69"/>
  <w15:docId w15:val="{C1970216-EF9B-4159-877A-02C7A53A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right="42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</w:style>
  <w:style w:type="paragraph" w:customStyle="1" w:styleId="TableParagraph">
    <w:name w:val="Table Paragraph"/>
    <w:basedOn w:val="Normal"/>
    <w:pPr>
      <w:spacing w:before="49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mouni</dc:creator>
  <cp:lastModifiedBy>g suguna</cp:lastModifiedBy>
  <cp:revision>2</cp:revision>
  <dcterms:created xsi:type="dcterms:W3CDTF">2026-02-20T17:35:00Z</dcterms:created>
  <dcterms:modified xsi:type="dcterms:W3CDTF">2026-02-20T17:35:00Z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