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94F0B" w14:textId="77777777" w:rsidR="0018224E" w:rsidRDefault="0018224E"/>
    <w:p w14:paraId="07E94F0C" w14:textId="77777777" w:rsidR="0018224E" w:rsidRDefault="00F854EA"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Smart Sorting: Identifying Rotten Fruits &amp; Vegetables Using Transfer Learning </w:t>
      </w:r>
    </w:p>
    <w:p w14:paraId="07E94F0D" w14:textId="77777777" w:rsidR="0018224E" w:rsidRDefault="00F854E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– User Journey Map:</w:t>
      </w:r>
    </w:p>
    <w:p w14:paraId="07E94F0E" w14:textId="77777777" w:rsidR="0018224E" w:rsidRDefault="00F854EA">
      <w:r>
        <w:rPr>
          <w:noProof/>
        </w:rPr>
        <w:drawing>
          <wp:inline distT="0" distB="0" distL="0" distR="0" wp14:anchorId="07E94F0B" wp14:editId="07E94F0C">
            <wp:extent cx="5731514" cy="5731514"/>
            <wp:effectExtent l="0" t="0" r="2536" b="2536"/>
            <wp:docPr id="177568923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4" cy="573151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sectPr w:rsidR="0018224E"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03BC79" w14:textId="77777777" w:rsidR="00F854EA" w:rsidRDefault="00F854EA">
      <w:pPr>
        <w:spacing w:after="0" w:line="240" w:lineRule="auto"/>
      </w:pPr>
      <w:r>
        <w:separator/>
      </w:r>
    </w:p>
  </w:endnote>
  <w:endnote w:type="continuationSeparator" w:id="0">
    <w:p w14:paraId="5971F9E7" w14:textId="77777777" w:rsidR="00F854EA" w:rsidRDefault="00F854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CB22C" w14:textId="77777777" w:rsidR="00F854EA" w:rsidRDefault="00F854EA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A8DAC30" w14:textId="77777777" w:rsidR="00F854EA" w:rsidRDefault="00F854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8224E"/>
    <w:rsid w:val="0018224E"/>
    <w:rsid w:val="00D11315"/>
    <w:rsid w:val="00E61EC8"/>
    <w:rsid w:val="00F8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94F0B"/>
  <w15:docId w15:val="{5664ECBC-E433-4EB4-BF1F-E88955894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kern w:val="3"/>
        <w:sz w:val="22"/>
        <w:szCs w:val="22"/>
        <w:lang w:val="en-IN" w:eastAsia="en-US" w:bidi="ar-SA"/>
      </w:rPr>
    </w:rPrDefault>
    <w:pPrDefault>
      <w:pPr>
        <w:autoSpaceDN w:val="0"/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basedOn w:val="DefaultParagraphFont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basedOn w:val="DefaultParagraphFont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basedOn w:val="DefaultParagraphFont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rPr>
      <w:rFonts w:eastAsia="Times New Roman" w:cs="Times New Roman"/>
      <w:color w:val="2F5496"/>
    </w:rPr>
  </w:style>
  <w:style w:type="character" w:customStyle="1" w:styleId="Heading6Char">
    <w:name w:val="Heading 6 Char"/>
    <w:basedOn w:val="DefaultParagraphFont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basedOn w:val="DefaultParagraphFont"/>
    <w:rPr>
      <w:rFonts w:eastAsia="Times New Roman" w:cs="Times New Roman"/>
      <w:color w:val="595959"/>
    </w:rPr>
  </w:style>
  <w:style w:type="character" w:customStyle="1" w:styleId="Heading8Char">
    <w:name w:val="Heading 8 Char"/>
    <w:basedOn w:val="DefaultParagraphFont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basedOn w:val="DefaultParagraphFont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Calibri Light" w:eastAsia="Times New Roman" w:hAnsi="Calibri Light"/>
      <w:spacing w:val="-10"/>
      <w:sz w:val="56"/>
      <w:szCs w:val="56"/>
    </w:rPr>
  </w:style>
  <w:style w:type="character" w:customStyle="1" w:styleId="TitleChar">
    <w:name w:val="Title Char"/>
    <w:basedOn w:val="DefaultParagraphFont"/>
    <w:rPr>
      <w:rFonts w:ascii="Calibri Light" w:eastAsia="Times New Roman" w:hAnsi="Calibri Light" w:cs="Times New Roman"/>
      <w:spacing w:val="-10"/>
      <w:kern w:val="3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rPr>
      <w:i/>
      <w:iCs/>
      <w:color w:val="404040"/>
    </w:rPr>
  </w:style>
  <w:style w:type="paragraph" w:styleId="ListParagraph">
    <w:name w:val="List Paragraph"/>
    <w:basedOn w:val="Normal"/>
    <w:pPr>
      <w:ind w:left="720"/>
      <w:contextualSpacing/>
    </w:pPr>
  </w:style>
  <w:style w:type="character" w:styleId="IntenseEmphasis">
    <w:name w:val="Intense Emphasis"/>
    <w:basedOn w:val="DefaultParagraphFont"/>
    <w:rPr>
      <w:i/>
      <w:iCs/>
      <w:color w:val="2F5496"/>
    </w:rPr>
  </w:style>
  <w:style w:type="paragraph" w:styleId="IntenseQuote">
    <w:name w:val="Intense Quote"/>
    <w:basedOn w:val="Normal"/>
    <w:next w:val="Normal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basedOn w:val="DefaultParagraphFont"/>
    <w:rPr>
      <w:i/>
      <w:iCs/>
      <w:color w:val="2F5496"/>
    </w:rPr>
  </w:style>
  <w:style w:type="character" w:styleId="IntenseReference">
    <w:name w:val="Intense Reference"/>
    <w:basedOn w:val="DefaultParagraphFont"/>
    <w:rPr>
      <w:b/>
      <w:bCs/>
      <w:smallCaps/>
      <w:color w:val="2F5496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Thapeta Gangadevi</dc:creator>
  <dc:description/>
  <cp:lastModifiedBy>g suguna</cp:lastModifiedBy>
  <cp:revision>2</cp:revision>
  <dcterms:created xsi:type="dcterms:W3CDTF">2026-02-20T17:35:00Z</dcterms:created>
  <dcterms:modified xsi:type="dcterms:W3CDTF">2026-02-20T17:35:00Z</dcterms:modified>
</cp:coreProperties>
</file>