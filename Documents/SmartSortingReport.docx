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ACCD" w14:textId="77777777" w:rsidR="008621E7" w:rsidRDefault="00F37014">
      <w:pPr>
        <w:pStyle w:val="Title"/>
        <w:spacing w:line="300" w:lineRule="auto"/>
      </w:pPr>
      <w:r>
        <w:t>Smart</w:t>
      </w:r>
      <w:r>
        <w:rPr>
          <w:spacing w:val="-10"/>
        </w:rPr>
        <w:t xml:space="preserve"> </w:t>
      </w:r>
      <w:r>
        <w:t>Sorting:</w:t>
      </w:r>
      <w:r>
        <w:rPr>
          <w:spacing w:val="-17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t>Learning</w:t>
      </w:r>
      <w:r>
        <w:rPr>
          <w:spacing w:val="-8"/>
        </w:rPr>
        <w:t xml:space="preserve"> </w:t>
      </w:r>
      <w:proofErr w:type="gramStart"/>
      <w:r>
        <w:t>For</w:t>
      </w:r>
      <w:proofErr w:type="gramEnd"/>
      <w:r>
        <w:rPr>
          <w:spacing w:val="-15"/>
        </w:rPr>
        <w:t xml:space="preserve"> </w:t>
      </w:r>
      <w:r>
        <w:t>Identifying</w:t>
      </w:r>
      <w:r>
        <w:rPr>
          <w:spacing w:val="-10"/>
        </w:rPr>
        <w:t xml:space="preserve"> </w:t>
      </w:r>
      <w:r>
        <w:t xml:space="preserve">Rotten Fruits </w:t>
      </w:r>
      <w:proofErr w:type="gramStart"/>
      <w:r>
        <w:t>And</w:t>
      </w:r>
      <w:proofErr w:type="gramEnd"/>
      <w:r>
        <w:t xml:space="preserve"> Vegetables</w:t>
      </w:r>
    </w:p>
    <w:p w14:paraId="0569ACCE" w14:textId="77777777" w:rsidR="008621E7" w:rsidRDefault="00F37014">
      <w:pPr>
        <w:pStyle w:val="Heading1"/>
        <w:numPr>
          <w:ilvl w:val="0"/>
          <w:numId w:val="1"/>
        </w:numPr>
        <w:tabs>
          <w:tab w:val="left" w:pos="368"/>
        </w:tabs>
        <w:spacing w:before="116"/>
        <w:ind w:left="368" w:hanging="359"/>
      </w:pPr>
      <w:r>
        <w:rPr>
          <w:spacing w:val="-2"/>
        </w:rPr>
        <w:t>Introduction</w:t>
      </w:r>
    </w:p>
    <w:p w14:paraId="0569ACCF" w14:textId="77777777" w:rsidR="008621E7" w:rsidRDefault="00F37014">
      <w:pPr>
        <w:spacing w:before="176" w:line="268" w:lineRule="auto"/>
        <w:ind w:left="378" w:hanging="10"/>
      </w:pPr>
      <w:r>
        <w:rPr>
          <w:b/>
          <w:sz w:val="24"/>
        </w:rPr>
        <w:t>Project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Title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i/>
          <w:sz w:val="28"/>
        </w:rPr>
        <w:t>Smart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Sorting: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Transfer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Learning</w:t>
      </w:r>
      <w:r>
        <w:rPr>
          <w:i/>
          <w:spacing w:val="-7"/>
          <w:sz w:val="28"/>
        </w:rPr>
        <w:t xml:space="preserve"> </w:t>
      </w:r>
      <w:proofErr w:type="gramStart"/>
      <w:r>
        <w:rPr>
          <w:i/>
          <w:sz w:val="28"/>
        </w:rPr>
        <w:t>For</w:t>
      </w:r>
      <w:proofErr w:type="gramEnd"/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Identifying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Rotten Fruits </w:t>
      </w:r>
      <w:proofErr w:type="gramStart"/>
      <w:r>
        <w:rPr>
          <w:i/>
          <w:sz w:val="28"/>
        </w:rPr>
        <w:t>And</w:t>
      </w:r>
      <w:proofErr w:type="gramEnd"/>
      <w:r>
        <w:rPr>
          <w:i/>
          <w:sz w:val="28"/>
        </w:rPr>
        <w:t xml:space="preserve"> Vegetables</w:t>
      </w:r>
    </w:p>
    <w:p w14:paraId="0569ACD0" w14:textId="77777777" w:rsidR="008621E7" w:rsidRDefault="00F37014">
      <w:pPr>
        <w:spacing w:before="189"/>
        <w:ind w:left="311"/>
      </w:pPr>
      <w:r>
        <w:rPr>
          <w:b/>
          <w:sz w:val="23"/>
        </w:rPr>
        <w:t>Team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ID</w:t>
      </w:r>
      <w:r>
        <w:rPr>
          <w:sz w:val="28"/>
        </w:rPr>
        <w:t>:</w:t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>
        <w:rPr>
          <w:spacing w:val="-12"/>
          <w:sz w:val="28"/>
        </w:rPr>
        <w:t>LTVIP2026TMIDS47801</w:t>
      </w:r>
    </w:p>
    <w:p w14:paraId="0569ACD1" w14:textId="77777777" w:rsidR="008621E7" w:rsidRDefault="00F37014">
      <w:pPr>
        <w:spacing w:before="226"/>
        <w:ind w:left="369"/>
      </w:pPr>
      <w:r>
        <w:rPr>
          <w:b/>
          <w:sz w:val="23"/>
        </w:rPr>
        <w:t>Team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Size</w:t>
      </w:r>
      <w:r>
        <w:rPr>
          <w:sz w:val="23"/>
        </w:rPr>
        <w:t>:</w:t>
      </w:r>
      <w:r>
        <w:rPr>
          <w:spacing w:val="-12"/>
          <w:sz w:val="23"/>
        </w:rPr>
        <w:t xml:space="preserve"> </w:t>
      </w:r>
      <w:r>
        <w:rPr>
          <w:spacing w:val="-10"/>
          <w:sz w:val="23"/>
        </w:rPr>
        <w:t>3</w:t>
      </w:r>
    </w:p>
    <w:p w14:paraId="0569ACD2" w14:textId="77777777" w:rsidR="008621E7" w:rsidRDefault="00F37014">
      <w:pPr>
        <w:pStyle w:val="ListParagraph"/>
        <w:numPr>
          <w:ilvl w:val="0"/>
          <w:numId w:val="2"/>
        </w:numPr>
        <w:tabs>
          <w:tab w:val="left" w:pos="743"/>
        </w:tabs>
        <w:spacing w:before="226"/>
      </w:pPr>
      <w:r>
        <w:rPr>
          <w:b/>
          <w:sz w:val="24"/>
        </w:rPr>
        <w:t>Team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Leader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G Suguna–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Lead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Developer</w:t>
      </w:r>
    </w:p>
    <w:p w14:paraId="0569ACD3" w14:textId="77777777" w:rsidR="008621E7" w:rsidRDefault="00F37014">
      <w:pPr>
        <w:pStyle w:val="ListParagraph"/>
        <w:numPr>
          <w:ilvl w:val="0"/>
          <w:numId w:val="2"/>
        </w:numPr>
        <w:tabs>
          <w:tab w:val="left" w:pos="743"/>
        </w:tabs>
        <w:spacing w:before="228"/>
      </w:pPr>
      <w:r>
        <w:rPr>
          <w:b/>
          <w:sz w:val="24"/>
        </w:rPr>
        <w:t>Team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Member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 Roopa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Engineer,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Developer</w:t>
      </w:r>
    </w:p>
    <w:p w14:paraId="0569ACD4" w14:textId="77777777" w:rsidR="008621E7" w:rsidRDefault="00F37014">
      <w:pPr>
        <w:pStyle w:val="ListParagraph"/>
        <w:numPr>
          <w:ilvl w:val="0"/>
          <w:numId w:val="2"/>
        </w:numPr>
        <w:tabs>
          <w:tab w:val="left" w:pos="743"/>
        </w:tabs>
        <w:spacing w:before="226"/>
      </w:pPr>
      <w:r>
        <w:rPr>
          <w:b/>
          <w:sz w:val="24"/>
        </w:rPr>
        <w:t>Team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Member: </w:t>
      </w:r>
      <w:r>
        <w:rPr>
          <w:sz w:val="24"/>
        </w:rPr>
        <w:t xml:space="preserve">K </w:t>
      </w:r>
      <w:proofErr w:type="spellStart"/>
      <w:r>
        <w:rPr>
          <w:sz w:val="24"/>
        </w:rPr>
        <w:t>Malleeswari</w:t>
      </w:r>
      <w:proofErr w:type="spellEnd"/>
      <w:r>
        <w:rPr>
          <w:sz w:val="24"/>
        </w:rPr>
        <w:t xml:space="preserve"> - valuation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</w:t>
      </w:r>
      <w:r>
        <w:rPr>
          <w:spacing w:val="-2"/>
          <w:sz w:val="24"/>
        </w:rPr>
        <w:t xml:space="preserve"> Specialist</w:t>
      </w:r>
    </w:p>
    <w:p w14:paraId="0569ACD5" w14:textId="77777777" w:rsidR="008621E7" w:rsidRDefault="008621E7">
      <w:pPr>
        <w:pStyle w:val="BodyText"/>
      </w:pPr>
    </w:p>
    <w:p w14:paraId="0569ACD6" w14:textId="77777777" w:rsidR="008621E7" w:rsidRDefault="008621E7">
      <w:pPr>
        <w:pStyle w:val="BodyText"/>
      </w:pPr>
    </w:p>
    <w:p w14:paraId="0569ACD7" w14:textId="77777777" w:rsidR="008621E7" w:rsidRDefault="008621E7">
      <w:pPr>
        <w:pStyle w:val="BodyText"/>
      </w:pPr>
    </w:p>
    <w:p w14:paraId="0569ACD8" w14:textId="77777777" w:rsidR="008621E7" w:rsidRDefault="008621E7">
      <w:pPr>
        <w:pStyle w:val="BodyText"/>
        <w:spacing w:before="103"/>
      </w:pPr>
    </w:p>
    <w:p w14:paraId="0569ACD9" w14:textId="77777777" w:rsidR="008621E7" w:rsidRDefault="00F37014">
      <w:pPr>
        <w:pStyle w:val="Heading1"/>
        <w:numPr>
          <w:ilvl w:val="0"/>
          <w:numId w:val="1"/>
        </w:numPr>
        <w:tabs>
          <w:tab w:val="left" w:pos="234"/>
        </w:tabs>
        <w:ind w:left="234" w:hanging="225"/>
        <w:jc w:val="both"/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Overview</w:t>
      </w:r>
    </w:p>
    <w:p w14:paraId="0569ACDA" w14:textId="77777777" w:rsidR="008621E7" w:rsidRDefault="008621E7">
      <w:pPr>
        <w:pStyle w:val="BodyText"/>
        <w:spacing w:before="182"/>
        <w:rPr>
          <w:b/>
          <w:sz w:val="30"/>
        </w:rPr>
      </w:pPr>
    </w:p>
    <w:p w14:paraId="0569ACDB" w14:textId="77777777" w:rsidR="008621E7" w:rsidRDefault="00F37014">
      <w:pPr>
        <w:pStyle w:val="Heading2"/>
        <w:numPr>
          <w:ilvl w:val="1"/>
          <w:numId w:val="1"/>
        </w:numPr>
        <w:tabs>
          <w:tab w:val="left" w:pos="443"/>
        </w:tabs>
        <w:ind w:left="443"/>
      </w:pPr>
      <w:r>
        <w:rPr>
          <w:spacing w:val="-2"/>
        </w:rPr>
        <w:t>Purpose</w:t>
      </w:r>
    </w:p>
    <w:p w14:paraId="0569ACDC" w14:textId="77777777" w:rsidR="008621E7" w:rsidRDefault="00F37014">
      <w:pPr>
        <w:pStyle w:val="BodyText"/>
        <w:spacing w:before="228" w:line="266" w:lineRule="auto"/>
        <w:ind w:left="33" w:right="37" w:hanging="10"/>
        <w:jc w:val="both"/>
      </w:pPr>
      <w:r>
        <w:rPr>
          <w:b/>
        </w:rPr>
        <w:t xml:space="preserve">Smart Sorting </w:t>
      </w:r>
      <w:r>
        <w:t xml:space="preserve">is an innovative </w:t>
      </w:r>
      <w:r>
        <w:t>project that enhances the detection of rotten fruits and vegetables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techniques.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leverages</w:t>
      </w:r>
      <w:r>
        <w:rPr>
          <w:spacing w:val="-4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 models tailored to specific produce datasets to automate sorting and improve quality control. To</w:t>
      </w:r>
      <w:r>
        <w:rPr>
          <w:spacing w:val="-6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error,</w:t>
      </w:r>
      <w:r>
        <w:rPr>
          <w:spacing w:val="-6"/>
        </w:rPr>
        <w:t xml:space="preserve"> </w:t>
      </w:r>
      <w:r>
        <w:t>increase</w:t>
      </w:r>
      <w:r>
        <w:rPr>
          <w:spacing w:val="-7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accuracy,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minimize</w:t>
      </w:r>
      <w:r>
        <w:rPr>
          <w:spacing w:val="-8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waste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agriculture</w:t>
      </w:r>
      <w:r>
        <w:rPr>
          <w:spacing w:val="-5"/>
        </w:rPr>
        <w:t xml:space="preserve"> </w:t>
      </w:r>
      <w:r>
        <w:t>and food industries.</w:t>
      </w:r>
    </w:p>
    <w:p w14:paraId="0569ACDD" w14:textId="77777777" w:rsidR="008621E7" w:rsidRDefault="008621E7">
      <w:pPr>
        <w:pStyle w:val="BodyText"/>
      </w:pPr>
    </w:p>
    <w:p w14:paraId="0569ACDE" w14:textId="77777777" w:rsidR="008621E7" w:rsidRDefault="008621E7">
      <w:pPr>
        <w:pStyle w:val="BodyText"/>
        <w:spacing w:before="139"/>
      </w:pPr>
    </w:p>
    <w:p w14:paraId="0569ACDF" w14:textId="77777777" w:rsidR="008621E7" w:rsidRDefault="00F37014">
      <w:pPr>
        <w:pStyle w:val="ListParagraph"/>
        <w:numPr>
          <w:ilvl w:val="1"/>
          <w:numId w:val="1"/>
        </w:numPr>
        <w:tabs>
          <w:tab w:val="left" w:pos="426"/>
        </w:tabs>
        <w:ind w:left="426" w:hanging="403"/>
      </w:pPr>
      <w:r>
        <w:rPr>
          <w:b/>
          <w:spacing w:val="-2"/>
          <w:sz w:val="23"/>
        </w:rPr>
        <w:t>Features</w:t>
      </w:r>
    </w:p>
    <w:p w14:paraId="0569ACE0" w14:textId="77777777" w:rsidR="008621E7" w:rsidRDefault="008621E7">
      <w:pPr>
        <w:pStyle w:val="BodyText"/>
        <w:spacing w:before="48"/>
        <w:rPr>
          <w:b/>
          <w:sz w:val="23"/>
        </w:rPr>
      </w:pPr>
    </w:p>
    <w:p w14:paraId="0569ACE1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line="293" w:lineRule="exact"/>
        <w:ind w:hanging="360"/>
      </w:pP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0569ACE2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line="293" w:lineRule="exact"/>
        <w:ind w:hanging="360"/>
      </w:pP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0569ACE3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line="293" w:lineRule="exact"/>
        <w:ind w:hanging="360"/>
      </w:pPr>
      <w:r>
        <w:rPr>
          <w:sz w:val="24"/>
        </w:rPr>
        <w:t>Multi-Environment</w:t>
      </w:r>
      <w:r>
        <w:rPr>
          <w:spacing w:val="-2"/>
          <w:sz w:val="24"/>
        </w:rPr>
        <w:t xml:space="preserve"> Compatibility</w:t>
      </w:r>
    </w:p>
    <w:p w14:paraId="0569ACE4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line="293" w:lineRule="exact"/>
        <w:ind w:hanging="360"/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Alerts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0569ACE5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line="293" w:lineRule="exact"/>
        <w:ind w:hanging="360"/>
      </w:pP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0569ACE6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line="293" w:lineRule="exact"/>
        <w:ind w:hanging="360"/>
        <w:sectPr w:rsidR="008621E7">
          <w:headerReference w:type="default" r:id="rId7"/>
          <w:pgSz w:w="11910" w:h="16840"/>
          <w:pgMar w:top="1560" w:right="1417" w:bottom="280" w:left="1417" w:header="416" w:footer="0" w:gutter="0"/>
          <w:pgNumType w:start="1"/>
          <w:cols w:space="720"/>
        </w:sectPr>
      </w:pPr>
      <w:r>
        <w:rPr>
          <w:sz w:val="24"/>
        </w:rPr>
        <w:t>Customizable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Explandable</w:t>
      </w:r>
      <w:proofErr w:type="spell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Dat</w:t>
      </w:r>
    </w:p>
    <w:p w14:paraId="0569ACE7" w14:textId="77777777" w:rsidR="008621E7" w:rsidRDefault="00F37014">
      <w:pPr>
        <w:pStyle w:val="Heading1"/>
        <w:numPr>
          <w:ilvl w:val="0"/>
          <w:numId w:val="1"/>
        </w:numPr>
        <w:tabs>
          <w:tab w:val="left" w:pos="291"/>
        </w:tabs>
        <w:spacing w:before="92"/>
        <w:ind w:left="291" w:hanging="282"/>
      </w:pPr>
      <w:r>
        <w:rPr>
          <w:spacing w:val="-2"/>
        </w:rPr>
        <w:lastRenderedPageBreak/>
        <w:t>Architecture</w:t>
      </w:r>
    </w:p>
    <w:p w14:paraId="0569ACE8" w14:textId="77777777" w:rsidR="008621E7" w:rsidRDefault="00F37014">
      <w:pPr>
        <w:pStyle w:val="Heading2"/>
        <w:numPr>
          <w:ilvl w:val="1"/>
          <w:numId w:val="1"/>
        </w:numPr>
        <w:tabs>
          <w:tab w:val="left" w:pos="443"/>
        </w:tabs>
        <w:spacing w:before="176"/>
      </w:pPr>
      <w:r>
        <w:rPr>
          <w:spacing w:val="-2"/>
        </w:rPr>
        <w:t>Frontend</w:t>
      </w:r>
    </w:p>
    <w:p w14:paraId="0569ACE9" w14:textId="77777777" w:rsidR="008621E7" w:rsidRDefault="008621E7">
      <w:pPr>
        <w:pStyle w:val="BodyText"/>
        <w:spacing w:before="46"/>
        <w:rPr>
          <w:b/>
        </w:rPr>
      </w:pPr>
    </w:p>
    <w:p w14:paraId="0569ACEA" w14:textId="77777777" w:rsidR="008621E7" w:rsidRDefault="00F37014">
      <w:pPr>
        <w:pStyle w:val="BodyText"/>
        <w:spacing w:before="4"/>
        <w:ind w:firstLine="429"/>
      </w:pPr>
      <w:r>
        <w:t xml:space="preserve">The user interface is developed using </w:t>
      </w:r>
      <w:proofErr w:type="spellStart"/>
      <w:r>
        <w:t>Streamlit</w:t>
      </w:r>
      <w:proofErr w:type="spellEnd"/>
      <w:r>
        <w:t>, a Python-based UI framework.</w:t>
      </w:r>
    </w:p>
    <w:p w14:paraId="0569ACEB" w14:textId="77777777" w:rsidR="008621E7" w:rsidRDefault="00F37014">
      <w:pPr>
        <w:pStyle w:val="BodyText"/>
        <w:spacing w:before="4"/>
        <w:ind w:firstLine="429"/>
      </w:pPr>
      <w:r>
        <w:t>Key features of the frontend:</w:t>
      </w:r>
    </w:p>
    <w:p w14:paraId="0569ACEC" w14:textId="77777777" w:rsidR="008621E7" w:rsidRDefault="00F37014">
      <w:pPr>
        <w:pStyle w:val="BodyText"/>
        <w:spacing w:before="4"/>
        <w:ind w:firstLine="429"/>
      </w:pPr>
      <w:r>
        <w:rPr>
          <w:rFonts w:ascii="Segoe UI Emoji" w:hAnsi="Segoe UI Emoji" w:cs="Segoe UI Emoji"/>
        </w:rPr>
        <w:t>📷</w:t>
      </w:r>
      <w:r>
        <w:t xml:space="preserve"> A file uploader for uploading fruit/vegetable images.</w:t>
      </w:r>
    </w:p>
    <w:p w14:paraId="0569ACED" w14:textId="77777777" w:rsidR="008621E7" w:rsidRDefault="00F37014">
      <w:pPr>
        <w:pStyle w:val="BodyText"/>
        <w:spacing w:before="4"/>
        <w:ind w:firstLine="429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t>Real-time display of model predictions (Healthy or Rotten).</w:t>
      </w:r>
    </w:p>
    <w:p w14:paraId="0569ACEE" w14:textId="77777777" w:rsidR="008621E7" w:rsidRDefault="00F37014">
      <w:pPr>
        <w:pStyle w:val="BodyText"/>
        <w:spacing w:before="4"/>
        <w:ind w:firstLine="429"/>
      </w:pPr>
      <w:r>
        <w:rPr>
          <w:rFonts w:ascii="Segoe UI Emoji" w:hAnsi="Segoe UI Emoji" w:cs="Segoe UI Emoji"/>
        </w:rPr>
        <w:t>📊</w:t>
      </w:r>
      <w:r>
        <w:t xml:space="preserve"> Confidence score for each prediction.</w:t>
      </w:r>
    </w:p>
    <w:p w14:paraId="0569ACEF" w14:textId="77777777" w:rsidR="008621E7" w:rsidRDefault="00F37014">
      <w:pPr>
        <w:pStyle w:val="BodyText"/>
        <w:spacing w:before="4"/>
        <w:ind w:left="429"/>
      </w:pPr>
      <w:r>
        <w:rPr>
          <w:rFonts w:ascii="Segoe UI Emoji" w:hAnsi="Segoe UI Emoji" w:cs="Segoe UI Emoji"/>
        </w:rPr>
        <w:t>🎉</w:t>
      </w:r>
      <w:r>
        <w:t xml:space="preserve"> Visual effects like balloons for healthy produce and error messages for rotten predictions.</w:t>
      </w:r>
    </w:p>
    <w:p w14:paraId="0569ACF0" w14:textId="77777777" w:rsidR="008621E7" w:rsidRDefault="00F37014">
      <w:pPr>
        <w:pStyle w:val="BodyText"/>
        <w:spacing w:before="4"/>
        <w:ind w:firstLine="429"/>
      </w:pPr>
      <w:r>
        <w:rPr>
          <w:rFonts w:ascii="Segoe UI Emoji" w:hAnsi="Segoe UI Emoji" w:cs="Segoe UI Emoji"/>
        </w:rPr>
        <w:t>💡</w:t>
      </w:r>
      <w:r>
        <w:t xml:space="preserve"> Styled layout using </w:t>
      </w:r>
      <w:proofErr w:type="spellStart"/>
      <w:r>
        <w:t>Streamlit's</w:t>
      </w:r>
      <w:proofErr w:type="spellEnd"/>
      <w:r>
        <w:t xml:space="preserve"> markdown and CSS for better UI experience.</w:t>
      </w:r>
    </w:p>
    <w:p w14:paraId="0569ACF1" w14:textId="77777777" w:rsidR="008621E7" w:rsidRDefault="00F37014">
      <w:pPr>
        <w:pStyle w:val="BodyText"/>
        <w:spacing w:before="4"/>
        <w:ind w:firstLine="429"/>
      </w:pPr>
      <w:r>
        <w:t>The frontend dynamically updates based on user input without requiring page reloads.</w:t>
      </w:r>
    </w:p>
    <w:p w14:paraId="0569ACF2" w14:textId="77777777" w:rsidR="008621E7" w:rsidRDefault="008621E7">
      <w:pPr>
        <w:pStyle w:val="BodyText"/>
        <w:spacing w:before="4"/>
      </w:pPr>
    </w:p>
    <w:p w14:paraId="0569ACF3" w14:textId="77777777" w:rsidR="008621E7" w:rsidRDefault="00F37014">
      <w:pPr>
        <w:pStyle w:val="Heading2"/>
        <w:numPr>
          <w:ilvl w:val="1"/>
          <w:numId w:val="1"/>
        </w:numPr>
        <w:tabs>
          <w:tab w:val="left" w:pos="443"/>
        </w:tabs>
        <w:ind w:left="443"/>
      </w:pPr>
      <w:r>
        <w:rPr>
          <w:spacing w:val="-2"/>
        </w:rPr>
        <w:t>Backend</w:t>
      </w:r>
    </w:p>
    <w:p w14:paraId="0569ACF4" w14:textId="77777777" w:rsidR="008621E7" w:rsidRDefault="008621E7">
      <w:pPr>
        <w:pStyle w:val="BodyText"/>
        <w:spacing w:before="26"/>
        <w:rPr>
          <w:b/>
        </w:rPr>
      </w:pPr>
    </w:p>
    <w:p w14:paraId="0569ACF5" w14:textId="77777777" w:rsidR="008621E7" w:rsidRDefault="00F37014">
      <w:pPr>
        <w:pStyle w:val="BodyText"/>
        <w:spacing w:before="5"/>
        <w:ind w:firstLine="443"/>
      </w:pPr>
      <w:r>
        <w:t>The backend is implemented in Python using:</w:t>
      </w:r>
    </w:p>
    <w:p w14:paraId="0569ACF6" w14:textId="77777777" w:rsidR="008621E7" w:rsidRDefault="00F37014">
      <w:pPr>
        <w:pStyle w:val="BodyText"/>
        <w:spacing w:before="5"/>
        <w:ind w:firstLine="443"/>
      </w:pPr>
      <w:r>
        <w:t xml:space="preserve">TensorFlow and </w:t>
      </w:r>
      <w:proofErr w:type="spellStart"/>
      <w:r>
        <w:t>Keras</w:t>
      </w:r>
      <w:proofErr w:type="spellEnd"/>
      <w:r>
        <w:t xml:space="preserve"> for deep learning model loading and predictions.</w:t>
      </w:r>
    </w:p>
    <w:p w14:paraId="0569ACF7" w14:textId="77777777" w:rsidR="008621E7" w:rsidRDefault="00F37014">
      <w:pPr>
        <w:pStyle w:val="BodyText"/>
        <w:spacing w:before="5"/>
        <w:ind w:firstLine="443"/>
      </w:pPr>
      <w:r>
        <w:t>PIL and NumPy for image processing.</w:t>
      </w:r>
    </w:p>
    <w:p w14:paraId="0569ACF8" w14:textId="77777777" w:rsidR="008621E7" w:rsidRDefault="00F37014">
      <w:pPr>
        <w:pStyle w:val="BodyText"/>
        <w:spacing w:before="5"/>
        <w:ind w:firstLine="443"/>
      </w:pPr>
      <w:r>
        <w:t>Backend responsibilities:</w:t>
      </w:r>
    </w:p>
    <w:p w14:paraId="0569ACF9" w14:textId="77777777" w:rsidR="008621E7" w:rsidRDefault="00F37014">
      <w:pPr>
        <w:pStyle w:val="BodyText"/>
        <w:spacing w:before="5"/>
        <w:ind w:firstLine="443"/>
      </w:pPr>
      <w:r>
        <w:t>Receive and preprocess the uploaded image (resize to 224×224, normalize).</w:t>
      </w:r>
    </w:p>
    <w:p w14:paraId="0569ACFA" w14:textId="77777777" w:rsidR="008621E7" w:rsidRDefault="00F37014">
      <w:pPr>
        <w:pStyle w:val="BodyText"/>
        <w:spacing w:before="5"/>
        <w:ind w:firstLine="443"/>
      </w:pPr>
      <w:r>
        <w:t xml:space="preserve"> Load the .h5 trained model and run prediction on the input image.</w:t>
      </w:r>
    </w:p>
    <w:p w14:paraId="0569ACFB" w14:textId="77777777" w:rsidR="008621E7" w:rsidRDefault="00F37014">
      <w:pPr>
        <w:pStyle w:val="BodyText"/>
        <w:spacing w:before="5"/>
        <w:ind w:firstLine="443"/>
      </w:pPr>
      <w:r>
        <w:t xml:space="preserve">Map predicted output to class labels (like </w:t>
      </w:r>
      <w:proofErr w:type="spellStart"/>
      <w:r>
        <w:t>Apple_Healthy</w:t>
      </w:r>
      <w:proofErr w:type="spellEnd"/>
      <w:r>
        <w:t xml:space="preserve">, </w:t>
      </w:r>
      <w:proofErr w:type="spellStart"/>
      <w:r>
        <w:t>Tomato_Rotten</w:t>
      </w:r>
      <w:proofErr w:type="spellEnd"/>
      <w:r>
        <w:t>).</w:t>
      </w:r>
    </w:p>
    <w:p w14:paraId="0569ACFC" w14:textId="77777777" w:rsidR="008621E7" w:rsidRDefault="00F37014">
      <w:pPr>
        <w:pStyle w:val="BodyText"/>
        <w:spacing w:before="5"/>
        <w:ind w:firstLine="383"/>
      </w:pPr>
      <w:r>
        <w:rPr>
          <w:rFonts w:ascii="Segoe UI Emoji" w:hAnsi="Segoe UI Emoji" w:cs="Segoe UI Emoji"/>
        </w:rPr>
        <w:t xml:space="preserve">  </w:t>
      </w:r>
      <w:r>
        <w:t xml:space="preserve">Send results to the </w:t>
      </w:r>
      <w:proofErr w:type="spellStart"/>
      <w:r>
        <w:t>Streamlit</w:t>
      </w:r>
      <w:proofErr w:type="spellEnd"/>
      <w:r>
        <w:t xml:space="preserve"> frontend for display.</w:t>
      </w:r>
    </w:p>
    <w:p w14:paraId="0569ACFD" w14:textId="77777777" w:rsidR="008621E7" w:rsidRDefault="00F37014">
      <w:pPr>
        <w:pStyle w:val="Heading2"/>
        <w:ind w:left="383" w:firstLine="0"/>
      </w:pPr>
      <w:r>
        <w:rPr>
          <w:spacing w:val="-2"/>
        </w:rPr>
        <w:t>Dataset:</w:t>
      </w:r>
    </w:p>
    <w:p w14:paraId="0569ACFE" w14:textId="77777777" w:rsidR="008621E7" w:rsidRDefault="008621E7">
      <w:pPr>
        <w:pStyle w:val="BodyText"/>
        <w:spacing w:before="2"/>
        <w:rPr>
          <w:b/>
        </w:rPr>
      </w:pPr>
    </w:p>
    <w:p w14:paraId="0569ACFF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“Fruits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Vegetables</w:t>
      </w:r>
      <w:r>
        <w:rPr>
          <w:spacing w:val="-3"/>
          <w:sz w:val="24"/>
        </w:rPr>
        <w:t xml:space="preserve"> </w:t>
      </w:r>
      <w:r>
        <w:rPr>
          <w:sz w:val="24"/>
        </w:rPr>
        <w:t>Diseases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Dataset” </w:t>
      </w:r>
      <w:r>
        <w:rPr>
          <w:spacing w:val="-2"/>
          <w:sz w:val="24"/>
        </w:rPr>
        <w:t>containing:</w:t>
      </w:r>
    </w:p>
    <w:p w14:paraId="0569AD00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</w:pPr>
      <w:r>
        <w:rPr>
          <w:sz w:val="24"/>
        </w:rPr>
        <w:t>28</w:t>
      </w:r>
      <w:r>
        <w:rPr>
          <w:spacing w:val="-1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(14 fruits/vegetables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X 2 conditions: </w:t>
      </w:r>
      <w:r>
        <w:rPr>
          <w:spacing w:val="-2"/>
          <w:sz w:val="24"/>
        </w:rPr>
        <w:t>healthy/rotten)</w:t>
      </w:r>
    </w:p>
    <w:p w14:paraId="0569AD01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</w:pPr>
      <w:r>
        <w:rPr>
          <w:sz w:val="24"/>
        </w:rPr>
        <w:t>200</w:t>
      </w:r>
      <w:r>
        <w:rPr>
          <w:spacing w:val="-3"/>
          <w:sz w:val="24"/>
        </w:rPr>
        <w:t xml:space="preserve"> </w:t>
      </w:r>
      <w:r>
        <w:rPr>
          <w:sz w:val="24"/>
        </w:rPr>
        <w:t>images per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(5600 total </w:t>
      </w:r>
      <w:r>
        <w:rPr>
          <w:spacing w:val="-2"/>
          <w:sz w:val="24"/>
        </w:rPr>
        <w:t>images)</w:t>
      </w:r>
    </w:p>
    <w:p w14:paraId="0569AD02" w14:textId="77777777" w:rsidR="008621E7" w:rsidRDefault="008621E7">
      <w:pPr>
        <w:pStyle w:val="BodyText"/>
        <w:spacing w:before="5"/>
      </w:pPr>
    </w:p>
    <w:p w14:paraId="0569AD03" w14:textId="77777777" w:rsidR="008621E7" w:rsidRDefault="00F37014">
      <w:pPr>
        <w:pStyle w:val="Heading2"/>
        <w:ind w:left="383" w:firstLine="0"/>
      </w:pPr>
      <w:r>
        <w:rPr>
          <w:spacing w:val="-2"/>
        </w:rPr>
        <w:t>Model</w:t>
      </w:r>
    </w:p>
    <w:p w14:paraId="0569AD04" w14:textId="77777777" w:rsidR="008621E7" w:rsidRDefault="008621E7">
      <w:pPr>
        <w:pStyle w:val="BodyText"/>
        <w:spacing w:before="3"/>
        <w:rPr>
          <w:b/>
        </w:rPr>
      </w:pPr>
    </w:p>
    <w:p w14:paraId="0569AD05" w14:textId="77777777" w:rsidR="008621E7" w:rsidRDefault="00F37014">
      <w:pPr>
        <w:pStyle w:val="BodyText"/>
        <w:ind w:left="323"/>
        <w:rPr>
          <w:bCs/>
        </w:rPr>
      </w:pPr>
      <w:r>
        <w:rPr>
          <w:bCs/>
        </w:rPr>
        <w:t xml:space="preserve">        MobileNetV2</w:t>
      </w:r>
    </w:p>
    <w:p w14:paraId="0569AD06" w14:textId="77777777" w:rsidR="008621E7" w:rsidRDefault="008621E7">
      <w:pPr>
        <w:pStyle w:val="BodyText"/>
        <w:spacing w:before="52"/>
        <w:rPr>
          <w:bCs/>
        </w:rPr>
      </w:pPr>
    </w:p>
    <w:p w14:paraId="0569AD07" w14:textId="77777777" w:rsidR="008621E7" w:rsidRDefault="00F37014">
      <w:pPr>
        <w:pStyle w:val="Heading2"/>
        <w:spacing w:before="1"/>
        <w:ind w:left="83" w:firstLine="0"/>
      </w:pPr>
      <w:r>
        <w:t xml:space="preserve">    Model</w:t>
      </w:r>
      <w:r>
        <w:rPr>
          <w:spacing w:val="-15"/>
        </w:rPr>
        <w:t xml:space="preserve"> </w:t>
      </w:r>
      <w:r>
        <w:t>Training</w:t>
      </w:r>
      <w:r>
        <w:rPr>
          <w:spacing w:val="-14"/>
        </w:rPr>
        <w:t xml:space="preserve"> </w:t>
      </w:r>
      <w:r>
        <w:rPr>
          <w:spacing w:val="-2"/>
        </w:rPr>
        <w:t>Pipeline:</w:t>
      </w:r>
    </w:p>
    <w:p w14:paraId="0569AD08" w14:textId="77777777" w:rsidR="008621E7" w:rsidRDefault="008621E7">
      <w:pPr>
        <w:pStyle w:val="BodyText"/>
        <w:spacing w:before="36"/>
        <w:rPr>
          <w:b/>
        </w:rPr>
      </w:pPr>
    </w:p>
    <w:p w14:paraId="0569AD09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</w:pP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Google </w:t>
      </w:r>
      <w:proofErr w:type="spellStart"/>
      <w:r>
        <w:rPr>
          <w:sz w:val="24"/>
        </w:rPr>
        <w:t>Colab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TensorFlow</w:t>
      </w:r>
    </w:p>
    <w:p w14:paraId="0569AD0A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</w:pP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saved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.h5</w:t>
      </w:r>
      <w:r>
        <w:rPr>
          <w:spacing w:val="-2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0569AD0B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binary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(fresh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rotten)</w:t>
      </w:r>
    </w:p>
    <w:p w14:paraId="0569AD0C" w14:textId="77777777" w:rsidR="008621E7" w:rsidRDefault="008621E7">
      <w:pPr>
        <w:pStyle w:val="BodyText"/>
      </w:pPr>
    </w:p>
    <w:p w14:paraId="0569AD0D" w14:textId="77777777" w:rsidR="008621E7" w:rsidRDefault="008621E7">
      <w:pPr>
        <w:pStyle w:val="BodyText"/>
        <w:spacing w:before="36"/>
      </w:pPr>
    </w:p>
    <w:p w14:paraId="0569AD0E" w14:textId="77777777" w:rsidR="008621E7" w:rsidRDefault="00F37014">
      <w:pPr>
        <w:pStyle w:val="Heading2"/>
        <w:numPr>
          <w:ilvl w:val="1"/>
          <w:numId w:val="1"/>
        </w:numPr>
        <w:tabs>
          <w:tab w:val="left" w:pos="443"/>
        </w:tabs>
        <w:ind w:left="443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Preprocessing</w:t>
      </w:r>
      <w:r>
        <w:rPr>
          <w:b w:val="0"/>
          <w:spacing w:val="-2"/>
        </w:rPr>
        <w:t>:</w:t>
      </w:r>
    </w:p>
    <w:p w14:paraId="0569AD0F" w14:textId="77777777" w:rsidR="008621E7" w:rsidRDefault="008621E7">
      <w:pPr>
        <w:pStyle w:val="BodyText"/>
        <w:spacing w:before="27"/>
      </w:pPr>
    </w:p>
    <w:p w14:paraId="0569AD10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</w:pP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resizing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model-required</w:t>
      </w:r>
      <w:r>
        <w:rPr>
          <w:spacing w:val="-1"/>
          <w:sz w:val="24"/>
        </w:rPr>
        <w:t xml:space="preserve"> </w:t>
      </w:r>
      <w:r>
        <w:rPr>
          <w:sz w:val="24"/>
        </w:rPr>
        <w:t>dimensions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224x224)</w:t>
      </w:r>
    </w:p>
    <w:p w14:paraId="0569AD11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</w:pPr>
      <w:r>
        <w:rPr>
          <w:sz w:val="24"/>
        </w:rPr>
        <w:t>Normalization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scale</w:t>
      </w:r>
      <w:r>
        <w:rPr>
          <w:spacing w:val="-1"/>
          <w:sz w:val="24"/>
        </w:rPr>
        <w:t xml:space="preserve"> </w:t>
      </w:r>
      <w:r>
        <w:rPr>
          <w:sz w:val="24"/>
        </w:rPr>
        <w:t>pixel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0569AD12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  <w:sectPr w:rsidR="008621E7">
          <w:headerReference w:type="default" r:id="rId8"/>
          <w:pgSz w:w="11910" w:h="16840"/>
          <w:pgMar w:top="1560" w:right="1417" w:bottom="280" w:left="1417" w:header="720" w:footer="720" w:gutter="0"/>
          <w:cols w:space="720"/>
        </w:sectPr>
      </w:pPr>
      <w:r>
        <w:rPr>
          <w:sz w:val="24"/>
        </w:rPr>
        <w:t>Augmentation</w:t>
      </w:r>
      <w:r>
        <w:rPr>
          <w:spacing w:val="-1"/>
          <w:sz w:val="24"/>
        </w:rPr>
        <w:t xml:space="preserve"> </w:t>
      </w:r>
      <w:r>
        <w:rPr>
          <w:sz w:val="24"/>
        </w:rPr>
        <w:t>(rotation,</w:t>
      </w:r>
      <w:r>
        <w:rPr>
          <w:spacing w:val="1"/>
          <w:sz w:val="24"/>
        </w:rPr>
        <w:t xml:space="preserve"> </w:t>
      </w:r>
      <w:r>
        <w:rPr>
          <w:sz w:val="24"/>
        </w:rPr>
        <w:t>flipping, zoom) 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during </w:t>
      </w:r>
      <w:r>
        <w:rPr>
          <w:spacing w:val="-2"/>
          <w:sz w:val="24"/>
        </w:rPr>
        <w:t>training</w:t>
      </w:r>
    </w:p>
    <w:p w14:paraId="0569AD13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before="90"/>
        <w:ind w:left="743" w:hanging="360"/>
      </w:pPr>
      <w:r>
        <w:rPr>
          <w:sz w:val="24"/>
        </w:rPr>
        <w:lastRenderedPageBreak/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training,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0569AD14" w14:textId="77777777" w:rsidR="008621E7" w:rsidRDefault="008621E7">
      <w:pPr>
        <w:pStyle w:val="BodyText"/>
      </w:pPr>
    </w:p>
    <w:p w14:paraId="0569AD15" w14:textId="77777777" w:rsidR="008621E7" w:rsidRDefault="008621E7">
      <w:pPr>
        <w:pStyle w:val="BodyText"/>
        <w:spacing w:before="26"/>
      </w:pPr>
    </w:p>
    <w:p w14:paraId="0569AD16" w14:textId="77777777" w:rsidR="008621E7" w:rsidRDefault="00F37014">
      <w:pPr>
        <w:pStyle w:val="Heading2"/>
        <w:numPr>
          <w:ilvl w:val="1"/>
          <w:numId w:val="1"/>
        </w:numPr>
        <w:tabs>
          <w:tab w:val="left" w:pos="443"/>
        </w:tabs>
        <w:spacing w:before="1"/>
        <w:ind w:left="443"/>
      </w:pPr>
      <w:r>
        <w:rPr>
          <w:spacing w:val="-2"/>
        </w:rPr>
        <w:t>Database</w:t>
      </w:r>
    </w:p>
    <w:p w14:paraId="0569AD17" w14:textId="77777777" w:rsidR="008621E7" w:rsidRDefault="008621E7">
      <w:pPr>
        <w:pStyle w:val="BodyText"/>
        <w:spacing w:before="26"/>
        <w:rPr>
          <w:b/>
        </w:rPr>
      </w:pPr>
    </w:p>
    <w:p w14:paraId="0569AD18" w14:textId="77777777" w:rsidR="008621E7" w:rsidRDefault="00F37014">
      <w:pPr>
        <w:pStyle w:val="ListParagraph"/>
        <w:numPr>
          <w:ilvl w:val="2"/>
          <w:numId w:val="1"/>
        </w:numPr>
        <w:tabs>
          <w:tab w:val="left" w:pos="803"/>
        </w:tabs>
        <w:ind w:left="803"/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persistent database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this </w:t>
      </w:r>
      <w:r>
        <w:rPr>
          <w:spacing w:val="-2"/>
          <w:sz w:val="24"/>
        </w:rPr>
        <w:t>prototype</w:t>
      </w:r>
    </w:p>
    <w:p w14:paraId="0569AD19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ind w:left="743" w:hanging="360"/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performed in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uploaded </w:t>
      </w:r>
      <w:r>
        <w:rPr>
          <w:spacing w:val="-2"/>
          <w:sz w:val="24"/>
        </w:rPr>
        <w:t>images</w:t>
      </w:r>
    </w:p>
    <w:p w14:paraId="0569AD1A" w14:textId="77777777" w:rsidR="008621E7" w:rsidRDefault="008621E7">
      <w:pPr>
        <w:pStyle w:val="BodyText"/>
      </w:pPr>
    </w:p>
    <w:p w14:paraId="0569AD1B" w14:textId="77777777" w:rsidR="008621E7" w:rsidRDefault="008621E7">
      <w:pPr>
        <w:pStyle w:val="BodyText"/>
        <w:spacing w:before="66"/>
      </w:pPr>
    </w:p>
    <w:p w14:paraId="0569AD1C" w14:textId="77777777" w:rsidR="008621E7" w:rsidRDefault="00F37014">
      <w:pPr>
        <w:pStyle w:val="Heading1"/>
        <w:numPr>
          <w:ilvl w:val="0"/>
          <w:numId w:val="1"/>
        </w:numPr>
        <w:tabs>
          <w:tab w:val="left" w:pos="321"/>
        </w:tabs>
        <w:ind w:left="321" w:hanging="298"/>
      </w:pPr>
      <w:r>
        <w:t>Setup</w:t>
      </w:r>
      <w:r>
        <w:rPr>
          <w:spacing w:val="-2"/>
        </w:rPr>
        <w:t xml:space="preserve"> Instructions</w:t>
      </w:r>
    </w:p>
    <w:p w14:paraId="0569AD1D" w14:textId="77777777" w:rsidR="008621E7" w:rsidRDefault="00F37014">
      <w:pPr>
        <w:pStyle w:val="Heading2"/>
        <w:numPr>
          <w:ilvl w:val="1"/>
          <w:numId w:val="1"/>
        </w:numPr>
        <w:tabs>
          <w:tab w:val="left" w:pos="443"/>
        </w:tabs>
        <w:spacing w:before="177"/>
      </w:pPr>
      <w:r>
        <w:rPr>
          <w:spacing w:val="-2"/>
        </w:rPr>
        <w:t>Prerequisites</w:t>
      </w:r>
    </w:p>
    <w:p w14:paraId="0569AD1E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before="22"/>
        <w:ind w:hanging="360"/>
      </w:pPr>
      <w:r>
        <w:rPr>
          <w:sz w:val="23"/>
        </w:rPr>
        <w:t>Python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3.10+</w:t>
      </w:r>
    </w:p>
    <w:p w14:paraId="0569AD1F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before="21"/>
        <w:ind w:hanging="360"/>
      </w:pPr>
      <w:proofErr w:type="spellStart"/>
      <w:r>
        <w:rPr>
          <w:spacing w:val="-2"/>
          <w:sz w:val="23"/>
        </w:rPr>
        <w:t>Streamlit</w:t>
      </w:r>
      <w:proofErr w:type="spellEnd"/>
    </w:p>
    <w:p w14:paraId="0569AD20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before="21"/>
        <w:ind w:hanging="360"/>
      </w:pPr>
      <w:r>
        <w:rPr>
          <w:sz w:val="23"/>
        </w:rPr>
        <w:t>TensorFlow</w:t>
      </w:r>
      <w:r>
        <w:rPr>
          <w:spacing w:val="-12"/>
          <w:sz w:val="23"/>
        </w:rPr>
        <w:t xml:space="preserve"> </w:t>
      </w:r>
      <w:r>
        <w:rPr>
          <w:sz w:val="23"/>
        </w:rPr>
        <w:t>/</w:t>
      </w:r>
      <w:r>
        <w:rPr>
          <w:spacing w:val="-11"/>
          <w:sz w:val="23"/>
        </w:rPr>
        <w:t xml:space="preserve"> </w:t>
      </w:r>
      <w:proofErr w:type="spellStart"/>
      <w:r>
        <w:rPr>
          <w:spacing w:val="-4"/>
          <w:sz w:val="23"/>
        </w:rPr>
        <w:t>kERAS</w:t>
      </w:r>
      <w:proofErr w:type="spellEnd"/>
    </w:p>
    <w:p w14:paraId="0569AD21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before="18"/>
        <w:ind w:hanging="360"/>
      </w:pPr>
      <w:proofErr w:type="spellStart"/>
      <w:proofErr w:type="gramStart"/>
      <w:r>
        <w:rPr>
          <w:spacing w:val="-2"/>
          <w:sz w:val="23"/>
        </w:rPr>
        <w:t>Numpy,OpenCV</w:t>
      </w:r>
      <w:proofErr w:type="gramEnd"/>
      <w:r>
        <w:rPr>
          <w:spacing w:val="-2"/>
          <w:sz w:val="23"/>
        </w:rPr>
        <w:t>,Pillow</w:t>
      </w:r>
      <w:proofErr w:type="spellEnd"/>
    </w:p>
    <w:p w14:paraId="0569AD22" w14:textId="77777777" w:rsidR="008621E7" w:rsidRDefault="00F37014">
      <w:pPr>
        <w:pStyle w:val="ListParagraph"/>
        <w:numPr>
          <w:ilvl w:val="2"/>
          <w:numId w:val="1"/>
        </w:numPr>
        <w:tabs>
          <w:tab w:val="left" w:pos="743"/>
        </w:tabs>
        <w:spacing w:before="20"/>
        <w:ind w:hanging="360"/>
      </w:pPr>
      <w:r>
        <w:rPr>
          <w:sz w:val="23"/>
        </w:rPr>
        <w:t>Google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Colob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(or</w:t>
      </w:r>
      <w:r>
        <w:rPr>
          <w:spacing w:val="-1"/>
          <w:sz w:val="23"/>
        </w:rPr>
        <w:t xml:space="preserve"> </w:t>
      </w:r>
      <w:proofErr w:type="spellStart"/>
      <w:r>
        <w:rPr>
          <w:sz w:val="23"/>
        </w:rPr>
        <w:t>Jupyter</w:t>
      </w:r>
      <w:proofErr w:type="spellEnd"/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Notebook)</w:t>
      </w:r>
    </w:p>
    <w:p w14:paraId="0569AD23" w14:textId="77777777" w:rsidR="008621E7" w:rsidRDefault="008621E7">
      <w:pPr>
        <w:pStyle w:val="BodyText"/>
        <w:spacing w:before="42"/>
        <w:rPr>
          <w:sz w:val="23"/>
        </w:rPr>
      </w:pPr>
    </w:p>
    <w:p w14:paraId="0569AD24" w14:textId="77777777" w:rsidR="008621E7" w:rsidRDefault="00F37014">
      <w:pPr>
        <w:pStyle w:val="Heading2"/>
        <w:numPr>
          <w:ilvl w:val="1"/>
          <w:numId w:val="1"/>
        </w:numPr>
        <w:tabs>
          <w:tab w:val="left" w:pos="443"/>
        </w:tabs>
      </w:pPr>
      <w:r>
        <w:rPr>
          <w:spacing w:val="-2"/>
        </w:rPr>
        <w:t>Installation</w:t>
      </w:r>
    </w:p>
    <w:p w14:paraId="0569AD25" w14:textId="77777777" w:rsidR="008621E7" w:rsidRDefault="00F37014">
      <w:pPr>
        <w:spacing w:before="24" w:line="256" w:lineRule="auto"/>
        <w:ind w:left="78" w:right="6952" w:hanging="15"/>
      </w:pPr>
      <w:r>
        <w:t>git clone &lt;repo-link&gt; cd</w:t>
      </w:r>
      <w:r>
        <w:rPr>
          <w:spacing w:val="-14"/>
        </w:rPr>
        <w:t xml:space="preserve"> </w:t>
      </w:r>
      <w:proofErr w:type="spellStart"/>
      <w:r>
        <w:t>smart_sorting_app</w:t>
      </w:r>
      <w:proofErr w:type="spellEnd"/>
      <w:r>
        <w:t>/</w:t>
      </w:r>
    </w:p>
    <w:p w14:paraId="0569AD26" w14:textId="77777777" w:rsidR="008621E7" w:rsidRDefault="00F37014">
      <w:pPr>
        <w:spacing w:before="53" w:line="304" w:lineRule="auto"/>
        <w:ind w:left="78" w:right="5875"/>
      </w:pPr>
      <w:r>
        <w:t>pip</w:t>
      </w:r>
      <w:r>
        <w:rPr>
          <w:spacing w:val="-13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-r</w:t>
      </w:r>
      <w:r>
        <w:rPr>
          <w:spacing w:val="-12"/>
        </w:rPr>
        <w:t xml:space="preserve"> </w:t>
      </w:r>
      <w:r>
        <w:t>requirements.txt python app.py</w:t>
      </w:r>
    </w:p>
    <w:p w14:paraId="0569AD27" w14:textId="77777777" w:rsidR="008621E7" w:rsidRDefault="008621E7">
      <w:pPr>
        <w:pStyle w:val="BodyText"/>
        <w:spacing w:before="88"/>
        <w:rPr>
          <w:sz w:val="22"/>
        </w:rPr>
      </w:pPr>
    </w:p>
    <w:p w14:paraId="0569AD28" w14:textId="77777777" w:rsidR="008621E7" w:rsidRDefault="00F37014">
      <w:pPr>
        <w:pStyle w:val="Heading1"/>
        <w:numPr>
          <w:ilvl w:val="0"/>
          <w:numId w:val="1"/>
        </w:numPr>
        <w:tabs>
          <w:tab w:val="left" w:pos="307"/>
        </w:tabs>
        <w:spacing w:before="1"/>
        <w:ind w:left="307" w:hanging="298"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0569AD29" w14:textId="77777777" w:rsidR="008621E7" w:rsidRDefault="008621E7"/>
    <w:p w14:paraId="0569AD2A" w14:textId="77777777" w:rsidR="008621E7" w:rsidRDefault="00F37014">
      <w:proofErr w:type="spellStart"/>
      <w:r>
        <w:t>SmartSortingAI</w:t>
      </w:r>
      <w:proofErr w:type="spellEnd"/>
      <w:r>
        <w:t>/</w:t>
      </w:r>
    </w:p>
    <w:p w14:paraId="0569AD2B" w14:textId="77777777" w:rsidR="008621E7" w:rsidRDefault="00F37014">
      <w:r>
        <w:t>│</w:t>
      </w:r>
    </w:p>
    <w:p w14:paraId="0569AD2C" w14:textId="77777777" w:rsidR="008621E7" w:rsidRDefault="00F37014"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Project Files/                         </w:t>
      </w:r>
    </w:p>
    <w:p w14:paraId="0569AD2D" w14:textId="77777777" w:rsidR="008621E7" w:rsidRDefault="00F37014">
      <w:r>
        <w:t xml:space="preserve">│   ├── app1.py </w:t>
      </w:r>
      <w:r>
        <w:t xml:space="preserve">                              </w:t>
      </w:r>
    </w:p>
    <w:p w14:paraId="0569AD2E" w14:textId="77777777" w:rsidR="008621E7" w:rsidRDefault="00F37014">
      <w:r>
        <w:t xml:space="preserve">│   ├── fruitveg_model.h5                     # Trained </w:t>
      </w:r>
      <w:proofErr w:type="spellStart"/>
      <w:r>
        <w:t>Keras</w:t>
      </w:r>
      <w:proofErr w:type="spellEnd"/>
      <w:r>
        <w:t xml:space="preserve"> model</w:t>
      </w:r>
    </w:p>
    <w:p w14:paraId="0569AD2F" w14:textId="77777777" w:rsidR="008621E7" w:rsidRDefault="00F37014">
      <w:r>
        <w:t xml:space="preserve">│   ├── requirements.txt                  </w:t>
      </w:r>
    </w:p>
    <w:p w14:paraId="0569AD30" w14:textId="77777777" w:rsidR="008621E7" w:rsidRDefault="00F37014">
      <w:r>
        <w:t xml:space="preserve">│   └── </w:t>
      </w:r>
      <w:proofErr w:type="spellStart"/>
      <w:r>
        <w:t>Dockerfile</w:t>
      </w:r>
      <w:proofErr w:type="spellEnd"/>
      <w:r>
        <w:t xml:space="preserve">                            </w:t>
      </w:r>
    </w:p>
    <w:p w14:paraId="0569AD31" w14:textId="77777777" w:rsidR="008621E7" w:rsidRDefault="00F37014">
      <w:r>
        <w:t>│</w:t>
      </w:r>
    </w:p>
    <w:p w14:paraId="0569AD32" w14:textId="77777777" w:rsidR="008621E7" w:rsidRDefault="00F37014"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Documents/                             # All documentation and planning</w:t>
      </w:r>
    </w:p>
    <w:p w14:paraId="0569AD33" w14:textId="77777777" w:rsidR="008621E7" w:rsidRDefault="00F37014">
      <w:r>
        <w:t>│   ├── Ideation Phase/</w:t>
      </w:r>
    </w:p>
    <w:p w14:paraId="0569AD34" w14:textId="77777777" w:rsidR="008621E7" w:rsidRDefault="00F37014">
      <w:r>
        <w:t>│   │   ├── Brainstorming-_Idea_Generation-_Prioritization_Template.docx</w:t>
      </w:r>
    </w:p>
    <w:p w14:paraId="0569AD35" w14:textId="77777777" w:rsidR="008621E7" w:rsidRDefault="00F37014">
      <w:r>
        <w:t>│   │   └── Define_Problem_Statements_Template.docx</w:t>
      </w:r>
    </w:p>
    <w:p w14:paraId="0569AD36" w14:textId="77777777" w:rsidR="008621E7" w:rsidRDefault="00F37014">
      <w:r>
        <w:t>│   ├── Empathy_Map_Canvas.docx</w:t>
      </w:r>
    </w:p>
    <w:p w14:paraId="0569AD37" w14:textId="77777777" w:rsidR="008621E7" w:rsidRDefault="00F37014">
      <w:r>
        <w:t>│   ├── Performance_Testing_Report.docx</w:t>
      </w:r>
    </w:p>
    <w:p w14:paraId="0569AD38" w14:textId="77777777" w:rsidR="008621E7" w:rsidRDefault="00F37014">
      <w:r>
        <w:t>│   ├── Project_Planning.docx</w:t>
      </w:r>
    </w:p>
    <w:p w14:paraId="0569AD39" w14:textId="77777777" w:rsidR="008621E7" w:rsidRDefault="00F37014">
      <w:r>
        <w:t>│   ├── Requirement_Analysis.docx</w:t>
      </w:r>
    </w:p>
    <w:p w14:paraId="0569AD3A" w14:textId="77777777" w:rsidR="008621E7" w:rsidRDefault="00F37014">
      <w:r>
        <w:t>│   └── Smart_Sorting_Project_Report.docx</w:t>
      </w:r>
    </w:p>
    <w:p w14:paraId="0569AD3B" w14:textId="77777777" w:rsidR="008621E7" w:rsidRDefault="00F37014">
      <w:r>
        <w:t>│</w:t>
      </w:r>
    </w:p>
    <w:p w14:paraId="0569AD3C" w14:textId="77777777" w:rsidR="008621E7" w:rsidRDefault="00F37014"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Presentations/</w:t>
      </w:r>
    </w:p>
    <w:p w14:paraId="0569AD3D" w14:textId="77777777" w:rsidR="008621E7" w:rsidRDefault="00F37014">
      <w:r>
        <w:t>│   └── Smart_Sorting_System.pptx             # Your pitch or final presentation</w:t>
      </w:r>
    </w:p>
    <w:p w14:paraId="0569AD3E" w14:textId="77777777" w:rsidR="008621E7" w:rsidRDefault="00F37014">
      <w:r>
        <w:t>│</w:t>
      </w:r>
    </w:p>
    <w:p w14:paraId="0569AD3F" w14:textId="77777777" w:rsidR="008621E7" w:rsidRDefault="00F37014">
      <w:r>
        <w:t xml:space="preserve">├── </w:t>
      </w:r>
      <w:r>
        <w:rPr>
          <w:rFonts w:ascii="Segoe UI Emoji" w:hAnsi="Segoe UI Emoji" w:cs="Segoe UI Emoji"/>
        </w:rPr>
        <w:t>📁</w:t>
      </w:r>
      <w:r>
        <w:t xml:space="preserve"> Video Demo/</w:t>
      </w:r>
    </w:p>
    <w:p w14:paraId="0569AD40" w14:textId="77777777" w:rsidR="008621E7" w:rsidRDefault="00F37014">
      <w:r>
        <w:t xml:space="preserve">│   └── </w:t>
      </w:r>
      <w:r>
        <w:t>Smart_Sorting_Demo.mp4                # Recorded demo</w:t>
      </w:r>
    </w:p>
    <w:p w14:paraId="0569AD41" w14:textId="77777777" w:rsidR="008621E7" w:rsidRDefault="00F37014">
      <w:r>
        <w:t>│</w:t>
      </w:r>
    </w:p>
    <w:p w14:paraId="0569AD42" w14:textId="77777777" w:rsidR="008621E7" w:rsidRDefault="00F37014">
      <w:r>
        <w:t xml:space="preserve">├── </w:t>
      </w:r>
      <w:r>
        <w:rPr>
          <w:rFonts w:ascii="Segoe UI Emoji" w:hAnsi="Segoe UI Emoji" w:cs="Segoe UI Emoji"/>
        </w:rPr>
        <w:t>📄</w:t>
      </w:r>
      <w:r>
        <w:t xml:space="preserve"> README.md                               # Overview of your project and how to run it</w:t>
      </w:r>
    </w:p>
    <w:p w14:paraId="0569AD43" w14:textId="77777777" w:rsidR="008621E7" w:rsidRDefault="00F37014">
      <w:pPr>
        <w:sectPr w:rsidR="008621E7">
          <w:headerReference w:type="default" r:id="rId9"/>
          <w:pgSz w:w="11910" w:h="16840"/>
          <w:pgMar w:top="1560" w:right="1417" w:bottom="280" w:left="1417" w:header="720" w:footer="720" w:gutter="0"/>
          <w:cols w:space="720"/>
        </w:sectPr>
      </w:pPr>
      <w:r>
        <w:t xml:space="preserve">├──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                # Files to exclude from Git (like </w:t>
      </w:r>
      <w:r>
        <w:t>*.</w:t>
      </w:r>
      <w:proofErr w:type="spellStart"/>
      <w:r>
        <w:t>pyc</w:t>
      </w:r>
      <w:proofErr w:type="spellEnd"/>
      <w:r>
        <w:t>, _</w:t>
      </w:r>
      <w:proofErr w:type="spellStart"/>
      <w:r>
        <w:t>pycache</w:t>
      </w:r>
      <w:proofErr w:type="spellEnd"/>
      <w:r>
        <w:t>_)</w:t>
      </w:r>
    </w:p>
    <w:p w14:paraId="0569AD44" w14:textId="77777777" w:rsidR="008621E7" w:rsidRDefault="00F37014">
      <w:pPr>
        <w:pStyle w:val="Heading1"/>
        <w:numPr>
          <w:ilvl w:val="0"/>
          <w:numId w:val="1"/>
        </w:numPr>
        <w:tabs>
          <w:tab w:val="left" w:pos="307"/>
        </w:tabs>
        <w:spacing w:before="92"/>
        <w:ind w:left="307" w:hanging="298"/>
      </w:pPr>
      <w:r>
        <w:lastRenderedPageBreak/>
        <w:t>Running</w:t>
      </w:r>
      <w:r>
        <w:rPr>
          <w:spacing w:val="-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2"/>
        </w:rPr>
        <w:t>Application</w:t>
      </w:r>
    </w:p>
    <w:p w14:paraId="0569AD45" w14:textId="77777777" w:rsidR="008621E7" w:rsidRDefault="00F37014">
      <w:pPr>
        <w:pStyle w:val="BodyText"/>
        <w:spacing w:before="176"/>
        <w:ind w:left="83"/>
      </w:pP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Streamlit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app:</w:t>
      </w:r>
    </w:p>
    <w:p w14:paraId="0569AD46" w14:textId="77777777" w:rsidR="008621E7" w:rsidRDefault="00F37014">
      <w:pPr>
        <w:pStyle w:val="BodyText"/>
        <w:spacing w:before="50"/>
        <w:ind w:firstLine="23"/>
      </w:pPr>
      <w:r>
        <w:t xml:space="preserve"> </w:t>
      </w:r>
      <w:proofErr w:type="spellStart"/>
      <w:r>
        <w:t>streamlit</w:t>
      </w:r>
      <w:proofErr w:type="spellEnd"/>
      <w:r>
        <w:t xml:space="preserve"> run app.py</w:t>
      </w:r>
    </w:p>
    <w:p w14:paraId="0569AD47" w14:textId="77777777" w:rsidR="008621E7" w:rsidRDefault="008621E7">
      <w:pPr>
        <w:pStyle w:val="BodyText"/>
        <w:spacing w:before="50"/>
        <w:ind w:firstLine="23"/>
      </w:pPr>
    </w:p>
    <w:p w14:paraId="0569AD48" w14:textId="77777777" w:rsidR="008621E7" w:rsidRDefault="00F37014">
      <w:pPr>
        <w:spacing w:before="1"/>
        <w:ind w:left="23"/>
      </w:pP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open:</w:t>
      </w:r>
      <w:r>
        <w:rPr>
          <w:spacing w:val="-3"/>
          <w:sz w:val="24"/>
        </w:rPr>
        <w:t xml:space="preserve"> </w:t>
      </w:r>
      <w:hyperlink r:id="rId10" w:history="1">
        <w:r>
          <w:rPr>
            <w:sz w:val="20"/>
          </w:rPr>
          <w:t>http://127.0.0.1:5000</w:t>
        </w:r>
      </w:hyperlink>
      <w:r>
        <w:rPr>
          <w:spacing w:val="9"/>
          <w:sz w:val="20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0569AD49" w14:textId="77777777" w:rsidR="008621E7" w:rsidRDefault="008621E7">
      <w:pPr>
        <w:spacing w:before="1"/>
        <w:ind w:left="23"/>
        <w:rPr>
          <w:sz w:val="24"/>
        </w:rPr>
      </w:pPr>
    </w:p>
    <w:p w14:paraId="0569AD4A" w14:textId="77777777" w:rsidR="008621E7" w:rsidRDefault="00F37014">
      <w:pPr>
        <w:pStyle w:val="Heading1"/>
        <w:numPr>
          <w:ilvl w:val="0"/>
          <w:numId w:val="1"/>
        </w:numPr>
        <w:tabs>
          <w:tab w:val="left" w:pos="305"/>
        </w:tabs>
        <w:ind w:left="305" w:hanging="282"/>
      </w:pPr>
      <w:r>
        <w:t>API</w:t>
      </w:r>
      <w:r>
        <w:rPr>
          <w:spacing w:val="-5"/>
        </w:rPr>
        <w:t xml:space="preserve"> </w:t>
      </w:r>
      <w:r>
        <w:rPr>
          <w:spacing w:val="-2"/>
        </w:rPr>
        <w:t>Documentation</w:t>
      </w:r>
    </w:p>
    <w:p w14:paraId="0569AD4B" w14:textId="77777777" w:rsidR="008621E7" w:rsidRDefault="00F37014">
      <w:pPr>
        <w:pStyle w:val="BodyText"/>
        <w:spacing w:before="175"/>
        <w:ind w:left="78"/>
      </w:pPr>
      <w:r>
        <w:t>This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primarily</w:t>
      </w:r>
      <w:r>
        <w:rPr>
          <w:spacing w:val="-1"/>
        </w:rPr>
        <w:t xml:space="preserve"> </w:t>
      </w:r>
      <w:r>
        <w:t>works through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form,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 xml:space="preserve">internally </w:t>
      </w:r>
      <w:r>
        <w:rPr>
          <w:spacing w:val="-2"/>
        </w:rPr>
        <w:t>uses:</w:t>
      </w:r>
    </w:p>
    <w:p w14:paraId="0569AD4C" w14:textId="77777777" w:rsidR="008621E7" w:rsidRDefault="008621E7">
      <w:pPr>
        <w:pStyle w:val="BodyText"/>
        <w:spacing w:before="36"/>
      </w:pPr>
    </w:p>
    <w:p w14:paraId="0569AD4D" w14:textId="77777777" w:rsidR="008621E7" w:rsidRDefault="00F37014">
      <w:pPr>
        <w:pStyle w:val="Heading2"/>
        <w:ind w:left="203" w:firstLine="0"/>
      </w:pPr>
      <w:r>
        <w:t xml:space="preserve">POST </w:t>
      </w:r>
      <w:r>
        <w:rPr>
          <w:spacing w:val="-10"/>
        </w:rPr>
        <w:t>/</w:t>
      </w:r>
    </w:p>
    <w:p w14:paraId="0569AD4E" w14:textId="77777777" w:rsidR="008621E7" w:rsidRDefault="008621E7">
      <w:pPr>
        <w:pStyle w:val="BodyText"/>
        <w:spacing w:before="4"/>
        <w:rPr>
          <w:b/>
        </w:rPr>
      </w:pPr>
    </w:p>
    <w:p w14:paraId="0569AD4F" w14:textId="77777777" w:rsidR="008621E7" w:rsidRDefault="00F37014">
      <w:pPr>
        <w:pStyle w:val="ListParagraph"/>
        <w:numPr>
          <w:ilvl w:val="0"/>
          <w:numId w:val="3"/>
        </w:numPr>
        <w:tabs>
          <w:tab w:val="left" w:pos="743"/>
        </w:tabs>
        <w:spacing w:before="1"/>
      </w:pPr>
      <w:r>
        <w:rPr>
          <w:b/>
          <w:sz w:val="24"/>
        </w:rPr>
        <w:t>Route:</w:t>
      </w:r>
      <w:r>
        <w:rPr>
          <w:b/>
          <w:spacing w:val="-3"/>
          <w:sz w:val="24"/>
        </w:rPr>
        <w:t xml:space="preserve"> </w:t>
      </w:r>
      <w:r>
        <w:rPr>
          <w:spacing w:val="-10"/>
          <w:sz w:val="20"/>
        </w:rPr>
        <w:t>/</w:t>
      </w:r>
    </w:p>
    <w:p w14:paraId="0569AD50" w14:textId="77777777" w:rsidR="008621E7" w:rsidRDefault="00F37014">
      <w:pPr>
        <w:pStyle w:val="ListParagraph"/>
        <w:numPr>
          <w:ilvl w:val="0"/>
          <w:numId w:val="3"/>
        </w:numPr>
        <w:tabs>
          <w:tab w:val="left" w:pos="743"/>
        </w:tabs>
      </w:pPr>
      <w:r>
        <w:rPr>
          <w:b/>
          <w:sz w:val="24"/>
        </w:rPr>
        <w:t>Method: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  <w:szCs w:val="24"/>
        </w:rPr>
        <w:t>POST</w:t>
      </w:r>
    </w:p>
    <w:p w14:paraId="0569AD51" w14:textId="77777777" w:rsidR="008621E7" w:rsidRDefault="00F37014">
      <w:pPr>
        <w:pStyle w:val="ListParagraph"/>
        <w:numPr>
          <w:ilvl w:val="0"/>
          <w:numId w:val="3"/>
        </w:numPr>
        <w:tabs>
          <w:tab w:val="left" w:pos="743"/>
        </w:tabs>
      </w:pPr>
      <w:r>
        <w:rPr>
          <w:b/>
          <w:sz w:val="24"/>
        </w:rPr>
        <w:t>Input: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Uploaded image</w:t>
      </w:r>
      <w:r>
        <w:rPr>
          <w:spacing w:val="-2"/>
          <w:sz w:val="24"/>
        </w:rPr>
        <w:t xml:space="preserve"> </w:t>
      </w:r>
      <w:r>
        <w:rPr>
          <w:sz w:val="24"/>
        </w:rPr>
        <w:t>(jpg/</w:t>
      </w:r>
      <w:proofErr w:type="spellStart"/>
      <w:r>
        <w:rPr>
          <w:sz w:val="24"/>
        </w:rPr>
        <w:t>png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fruit/vegetable</w:t>
      </w:r>
    </w:p>
    <w:p w14:paraId="0569AD52" w14:textId="77777777" w:rsidR="008621E7" w:rsidRDefault="00F37014">
      <w:pPr>
        <w:pStyle w:val="Heading2"/>
        <w:numPr>
          <w:ilvl w:val="0"/>
          <w:numId w:val="3"/>
        </w:numPr>
        <w:tabs>
          <w:tab w:val="left" w:pos="443"/>
        </w:tabs>
      </w:pPr>
      <w:r>
        <w:rPr>
          <w:spacing w:val="-2"/>
        </w:rPr>
        <w:t>Processing:</w:t>
      </w:r>
    </w:p>
    <w:p w14:paraId="0569AD53" w14:textId="77777777" w:rsidR="008621E7" w:rsidRDefault="00F37014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</w:pP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resized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normalized</w:t>
      </w:r>
    </w:p>
    <w:p w14:paraId="0569AD54" w14:textId="77777777" w:rsidR="008621E7" w:rsidRDefault="00F37014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</w:pPr>
      <w:r>
        <w:rPr>
          <w:sz w:val="24"/>
        </w:rPr>
        <w:t>Passed to the CNN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(</w:t>
      </w:r>
      <w:r>
        <w:rPr>
          <w:spacing w:val="-2"/>
          <w:sz w:val="20"/>
        </w:rPr>
        <w:t>smart_sorting_model.h5</w:t>
      </w:r>
      <w:r>
        <w:rPr>
          <w:spacing w:val="-2"/>
          <w:sz w:val="24"/>
        </w:rPr>
        <w:t>)</w:t>
      </w:r>
    </w:p>
    <w:p w14:paraId="0569AD55" w14:textId="77777777" w:rsidR="008621E7" w:rsidRDefault="00F37014">
      <w:pPr>
        <w:pStyle w:val="Heading2"/>
        <w:numPr>
          <w:ilvl w:val="0"/>
          <w:numId w:val="3"/>
        </w:numPr>
        <w:tabs>
          <w:tab w:val="left" w:pos="443"/>
        </w:tabs>
        <w:spacing w:line="272" w:lineRule="exact"/>
      </w:pPr>
      <w:r>
        <w:rPr>
          <w:spacing w:val="-2"/>
        </w:rPr>
        <w:t>Output:</w:t>
      </w:r>
    </w:p>
    <w:p w14:paraId="0569AD56" w14:textId="77777777" w:rsidR="008621E7" w:rsidRDefault="00F37014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</w:pPr>
      <w:r>
        <w:rPr>
          <w:sz w:val="24"/>
        </w:rPr>
        <w:t>Prediction:</w:t>
      </w:r>
      <w:r>
        <w:rPr>
          <w:spacing w:val="-2"/>
          <w:sz w:val="24"/>
        </w:rPr>
        <w:t xml:space="preserve"> </w:t>
      </w:r>
      <w:r>
        <w:rPr>
          <w:sz w:val="24"/>
        </w:rPr>
        <w:t>"Fresh"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"Rotten"</w:t>
      </w:r>
    </w:p>
    <w:p w14:paraId="0569AD57" w14:textId="77777777" w:rsidR="008621E7" w:rsidRDefault="00F37014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</w:pP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rendered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569AD58" w14:textId="77777777" w:rsidR="008621E7" w:rsidRDefault="008621E7">
      <w:pPr>
        <w:pStyle w:val="BodyText"/>
        <w:spacing w:before="22"/>
      </w:pPr>
    </w:p>
    <w:p w14:paraId="0569AD59" w14:textId="77777777" w:rsidR="008621E7" w:rsidRDefault="00F37014">
      <w:pPr>
        <w:pStyle w:val="Heading1"/>
        <w:numPr>
          <w:ilvl w:val="0"/>
          <w:numId w:val="1"/>
        </w:numPr>
        <w:tabs>
          <w:tab w:val="left" w:pos="305"/>
        </w:tabs>
        <w:ind w:left="305" w:hanging="282"/>
      </w:pPr>
      <w:r>
        <w:rPr>
          <w:spacing w:val="-2"/>
        </w:rPr>
        <w:t>Authentication</w:t>
      </w:r>
    </w:p>
    <w:p w14:paraId="0569AD5A" w14:textId="77777777" w:rsidR="008621E7" w:rsidRDefault="00F37014">
      <w:pPr>
        <w:pStyle w:val="BodyText"/>
        <w:spacing w:before="7"/>
        <w:ind w:left="720"/>
      </w:pPr>
      <w:r>
        <w:t xml:space="preserve">This is a prototype application built for demonstration purposes. It does not implement any user login or authentication. The app is </w:t>
      </w:r>
      <w:r>
        <w:t>publicly accessible and designed for easy use without requiring user accounts or credentials.</w:t>
      </w:r>
    </w:p>
    <w:p w14:paraId="0569AD5B" w14:textId="77777777" w:rsidR="008621E7" w:rsidRDefault="00F37014">
      <w:pPr>
        <w:pStyle w:val="Heading1"/>
        <w:numPr>
          <w:ilvl w:val="0"/>
          <w:numId w:val="1"/>
        </w:numPr>
        <w:tabs>
          <w:tab w:val="left" w:pos="308"/>
        </w:tabs>
        <w:spacing w:before="1"/>
        <w:ind w:left="308" w:hanging="299"/>
      </w:pPr>
      <w:r>
        <w:t>User</w:t>
      </w:r>
      <w:r>
        <w:rPr>
          <w:spacing w:val="-7"/>
        </w:rPr>
        <w:t xml:space="preserve"> </w:t>
      </w:r>
      <w:r>
        <w:rPr>
          <w:spacing w:val="-2"/>
        </w:rPr>
        <w:t>Interface</w:t>
      </w:r>
    </w:p>
    <w:p w14:paraId="0569AD5C" w14:textId="77777777" w:rsidR="008621E7" w:rsidRDefault="008621E7">
      <w:pPr>
        <w:pStyle w:val="ListParagraph"/>
        <w:spacing w:line="285" w:lineRule="exact"/>
        <w:rPr>
          <w:sz w:val="24"/>
        </w:rPr>
      </w:pPr>
    </w:p>
    <w:p w14:paraId="0569AD5D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 xml:space="preserve">The interface is built using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, offering a single-page minimalist design where users can:</w:t>
      </w:r>
    </w:p>
    <w:p w14:paraId="0569AD5E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Upload an image of a fruit or vegetable directly on the main page.</w:t>
      </w:r>
    </w:p>
    <w:p w14:paraId="0569AD5F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View the prediction results immediately below the upload section, including:</w:t>
      </w:r>
    </w:p>
    <w:p w14:paraId="0569AD60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The uploaded image preview.</w:t>
      </w:r>
    </w:p>
    <w:p w14:paraId="0569AD61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The classification result (e.g., "</w:t>
      </w:r>
      <w:proofErr w:type="spellStart"/>
      <w:r>
        <w:rPr>
          <w:sz w:val="24"/>
        </w:rPr>
        <w:t>Apple_Healthy</w:t>
      </w:r>
      <w:proofErr w:type="spellEnd"/>
      <w:r>
        <w:rPr>
          <w:sz w:val="24"/>
        </w:rPr>
        <w:t>" or "</w:t>
      </w:r>
      <w:proofErr w:type="spellStart"/>
      <w:r>
        <w:rPr>
          <w:sz w:val="24"/>
        </w:rPr>
        <w:t>Banana_Rotten</w:t>
      </w:r>
      <w:proofErr w:type="spellEnd"/>
      <w:r>
        <w:rPr>
          <w:sz w:val="24"/>
        </w:rPr>
        <w:t>").</w:t>
      </w:r>
    </w:p>
    <w:p w14:paraId="0569AD62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Confidence score percentage.</w:t>
      </w:r>
    </w:p>
    <w:p w14:paraId="0569AD63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 xml:space="preserve">Visual badges </w:t>
      </w:r>
      <w:r>
        <w:rPr>
          <w:sz w:val="24"/>
        </w:rPr>
        <w:t>highlighting "Healthy" or "Rotten" status.</w:t>
      </w:r>
    </w:p>
    <w:p w14:paraId="0569AD64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Positive feedback effects such as balloons for healthy predictions.</w:t>
      </w:r>
    </w:p>
    <w:p w14:paraId="0569AD65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UI Highlights:</w:t>
      </w:r>
    </w:p>
    <w:p w14:paraId="0569AD66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Soft, clean color scheme with custom CSS to enhance readability and user focus.</w:t>
      </w:r>
    </w:p>
    <w:p w14:paraId="0569AD67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Responsive layout that works well on desktop and mobile browsers.</w:t>
      </w:r>
    </w:p>
    <w:p w14:paraId="0569AD68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Clear and simple interaction flow—just upload and view results with no navigation between pages.</w:t>
      </w:r>
    </w:p>
    <w:p w14:paraId="0569AD69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Error and warning messages guide the user if the image upload or prediction fails.</w:t>
      </w:r>
    </w:p>
    <w:p w14:paraId="0569AD6A" w14:textId="77777777" w:rsidR="008621E7" w:rsidRDefault="00F37014">
      <w:pPr>
        <w:pStyle w:val="ListParagraph"/>
        <w:spacing w:line="285" w:lineRule="exact"/>
        <w:ind w:hanging="23"/>
        <w:rPr>
          <w:sz w:val="24"/>
        </w:rPr>
      </w:pPr>
      <w:r>
        <w:rPr>
          <w:sz w:val="24"/>
        </w:rPr>
        <w:t>An About Us section briefly explains the project purpose and team.</w:t>
      </w:r>
    </w:p>
    <w:p w14:paraId="0569AD6B" w14:textId="77777777" w:rsidR="008621E7" w:rsidRDefault="00F37014">
      <w:pPr>
        <w:pStyle w:val="ListParagraph"/>
        <w:spacing w:line="285" w:lineRule="exact"/>
        <w:ind w:hanging="23"/>
        <w:rPr>
          <w:sz w:val="24"/>
        </w:rPr>
        <w:sectPr w:rsidR="008621E7">
          <w:headerReference w:type="default" r:id="rId11"/>
          <w:pgSz w:w="11910" w:h="16840"/>
          <w:pgMar w:top="1560" w:right="1417" w:bottom="280" w:left="1417" w:header="720" w:footer="720" w:gutter="0"/>
          <w:cols w:space="720"/>
        </w:sectPr>
      </w:pPr>
      <w:r>
        <w:rPr>
          <w:sz w:val="24"/>
        </w:rPr>
        <w:t>This design ensures a user-friendly experience with minimal training needed, suitable for vendors, families, and food industry stakeholders looking for quick quality checks.</w:t>
      </w:r>
    </w:p>
    <w:p w14:paraId="0569AD6C" w14:textId="77777777" w:rsidR="008621E7" w:rsidRDefault="008621E7">
      <w:pPr>
        <w:pStyle w:val="BodyText"/>
        <w:spacing w:before="327"/>
        <w:rPr>
          <w:sz w:val="30"/>
        </w:rPr>
      </w:pPr>
    </w:p>
    <w:p w14:paraId="0569AD6D" w14:textId="77777777" w:rsidR="008621E7" w:rsidRDefault="00F37014">
      <w:pPr>
        <w:pStyle w:val="Heading1"/>
        <w:numPr>
          <w:ilvl w:val="0"/>
          <w:numId w:val="1"/>
        </w:numPr>
        <w:tabs>
          <w:tab w:val="left" w:pos="467"/>
        </w:tabs>
        <w:ind w:left="467" w:hanging="444"/>
      </w:pPr>
      <w:r>
        <w:rPr>
          <w:spacing w:val="-2"/>
        </w:rPr>
        <w:t>Testing</w:t>
      </w:r>
    </w:p>
    <w:p w14:paraId="0569AD6E" w14:textId="77777777" w:rsidR="008621E7" w:rsidRDefault="00F37014">
      <w:pPr>
        <w:pStyle w:val="ListParagraph"/>
        <w:numPr>
          <w:ilvl w:val="0"/>
          <w:numId w:val="4"/>
        </w:numPr>
        <w:tabs>
          <w:tab w:val="left" w:pos="743"/>
        </w:tabs>
        <w:spacing w:before="307"/>
      </w:pP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r>
        <w:rPr>
          <w:sz w:val="24"/>
        </w:rPr>
        <w:t>Precision,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Recall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0569AD6F" w14:textId="77777777" w:rsidR="008621E7" w:rsidRDefault="00F37014">
      <w:pPr>
        <w:pStyle w:val="ListParagraph"/>
        <w:numPr>
          <w:ilvl w:val="0"/>
          <w:numId w:val="4"/>
        </w:numPr>
        <w:tabs>
          <w:tab w:val="left" w:pos="743"/>
        </w:tabs>
      </w:pPr>
      <w:r>
        <w:rPr>
          <w:sz w:val="24"/>
        </w:rPr>
        <w:t>Confusion</w:t>
      </w:r>
      <w:r>
        <w:rPr>
          <w:spacing w:val="-1"/>
          <w:sz w:val="24"/>
        </w:rPr>
        <w:t xml:space="preserve"> </w:t>
      </w:r>
      <w:r>
        <w:rPr>
          <w:sz w:val="24"/>
        </w:rPr>
        <w:t>matrix plotted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evaluation</w:t>
      </w:r>
    </w:p>
    <w:p w14:paraId="0569AD70" w14:textId="77777777" w:rsidR="008621E7" w:rsidRDefault="00F37014">
      <w:pPr>
        <w:pStyle w:val="ListParagraph"/>
        <w:numPr>
          <w:ilvl w:val="0"/>
          <w:numId w:val="4"/>
        </w:numPr>
        <w:tabs>
          <w:tab w:val="left" w:pos="743"/>
        </w:tabs>
      </w:pP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multiple image</w:t>
      </w:r>
      <w:r>
        <w:rPr>
          <w:spacing w:val="-2"/>
          <w:sz w:val="24"/>
        </w:rPr>
        <w:t xml:space="preserve"> </w:t>
      </w:r>
      <w:r>
        <w:rPr>
          <w:sz w:val="24"/>
        </w:rPr>
        <w:t>types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quality </w:t>
      </w:r>
      <w:r>
        <w:rPr>
          <w:spacing w:val="-2"/>
          <w:sz w:val="24"/>
        </w:rPr>
        <w:t>conditions</w:t>
      </w:r>
    </w:p>
    <w:p w14:paraId="0569AD71" w14:textId="77777777" w:rsidR="008621E7" w:rsidRDefault="00F37014">
      <w:pPr>
        <w:pStyle w:val="ListParagraph"/>
        <w:numPr>
          <w:ilvl w:val="0"/>
          <w:numId w:val="4"/>
        </w:numPr>
        <w:tabs>
          <w:tab w:val="left" w:pos="743"/>
        </w:tabs>
      </w:pPr>
      <w:r>
        <w:rPr>
          <w:sz w:val="24"/>
        </w:rPr>
        <w:t>Validated</w:t>
      </w:r>
      <w:r>
        <w:rPr>
          <w:spacing w:val="-2"/>
          <w:sz w:val="24"/>
        </w:rPr>
        <w:t xml:space="preserve"> </w:t>
      </w:r>
      <w:r>
        <w:rPr>
          <w:sz w:val="24"/>
        </w:rPr>
        <w:t>robustness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augmented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0569AD72" w14:textId="77777777" w:rsidR="008621E7" w:rsidRDefault="008621E7">
      <w:pPr>
        <w:pStyle w:val="BodyText"/>
      </w:pPr>
    </w:p>
    <w:p w14:paraId="0569AD73" w14:textId="77777777" w:rsidR="008621E7" w:rsidRDefault="008621E7">
      <w:pPr>
        <w:pStyle w:val="BodyText"/>
        <w:spacing w:before="176"/>
      </w:pPr>
    </w:p>
    <w:p w14:paraId="0569AD74" w14:textId="77777777" w:rsidR="008621E7" w:rsidRDefault="00F37014">
      <w:pPr>
        <w:pStyle w:val="Heading1"/>
        <w:numPr>
          <w:ilvl w:val="0"/>
          <w:numId w:val="1"/>
        </w:numPr>
        <w:tabs>
          <w:tab w:val="left" w:pos="455"/>
        </w:tabs>
        <w:spacing w:before="1"/>
        <w:ind w:left="455" w:hanging="432"/>
      </w:pPr>
      <w:r>
        <w:t>Screenshots</w:t>
      </w:r>
      <w:r>
        <w:rPr>
          <w:spacing w:val="-8"/>
        </w:rPr>
        <w:t xml:space="preserve"> </w:t>
      </w:r>
    </w:p>
    <w:p w14:paraId="0569AD75" w14:textId="77777777" w:rsidR="008621E7" w:rsidRDefault="00F37014">
      <w:pPr>
        <w:pStyle w:val="ListParagraph"/>
        <w:numPr>
          <w:ilvl w:val="0"/>
          <w:numId w:val="5"/>
        </w:numPr>
        <w:tabs>
          <w:tab w:val="left" w:pos="743"/>
        </w:tabs>
        <w:spacing w:before="26"/>
      </w:pPr>
      <w:r>
        <w:rPr>
          <w:sz w:val="24"/>
          <w:szCs w:val="24"/>
        </w:rPr>
        <w:t>This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allows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users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upload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 image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fruit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vegetable</w:t>
      </w:r>
    </w:p>
    <w:p w14:paraId="0569AD76" w14:textId="77777777" w:rsidR="008621E7" w:rsidRDefault="00F37014">
      <w:pPr>
        <w:pStyle w:val="BodyText"/>
        <w:spacing w:before="85"/>
      </w:pPr>
      <w:r>
        <w:rPr>
          <w:noProof/>
          <w:sz w:val="20"/>
        </w:rPr>
        <w:drawing>
          <wp:anchor distT="0" distB="0" distL="114300" distR="114300" simplePos="0" relativeHeight="487587840" behindDoc="0" locked="0" layoutInCell="1" allowOverlap="1" wp14:anchorId="0569ACCD" wp14:editId="0569ACCE">
            <wp:simplePos x="0" y="0"/>
            <wp:positionH relativeFrom="page">
              <wp:posOffset>2028459</wp:posOffset>
            </wp:positionH>
            <wp:positionV relativeFrom="paragraph">
              <wp:posOffset>216539</wp:posOffset>
            </wp:positionV>
            <wp:extent cx="3119722" cy="2409828"/>
            <wp:effectExtent l="0" t="0" r="4478" b="9522"/>
            <wp:wrapTopAndBottom/>
            <wp:docPr id="2072336038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9722" cy="24098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569AD77" w14:textId="77777777" w:rsidR="008621E7" w:rsidRDefault="008621E7">
      <w:pPr>
        <w:pStyle w:val="BodyText"/>
        <w:spacing w:before="62"/>
        <w:rPr>
          <w:sz w:val="23"/>
        </w:rPr>
      </w:pPr>
    </w:p>
    <w:p w14:paraId="0569AD78" w14:textId="77777777" w:rsidR="008621E7" w:rsidRDefault="00F37014">
      <w:pPr>
        <w:pStyle w:val="ListParagraph"/>
        <w:numPr>
          <w:ilvl w:val="0"/>
          <w:numId w:val="5"/>
        </w:numPr>
        <w:tabs>
          <w:tab w:val="left" w:pos="743"/>
        </w:tabs>
        <w:spacing w:line="264" w:lineRule="auto"/>
        <w:ind w:right="262"/>
      </w:pPr>
      <w:r>
        <w:rPr>
          <w:sz w:val="24"/>
          <w:szCs w:val="24"/>
        </w:rPr>
        <w:t>After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uploading,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displays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result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as “Prediction: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Fresh”,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uploaded fruit or vegetable is fresh.</w:t>
      </w:r>
    </w:p>
    <w:p w14:paraId="0569AD79" w14:textId="77777777" w:rsidR="008621E7" w:rsidRDefault="00F37014">
      <w:pPr>
        <w:pStyle w:val="BodyText"/>
        <w:spacing w:before="4"/>
        <w:sectPr w:rsidR="008621E7">
          <w:headerReference w:type="default" r:id="rId13"/>
          <w:pgSz w:w="11910" w:h="16840"/>
          <w:pgMar w:top="1560" w:right="1417" w:bottom="280" w:left="1417" w:header="720" w:footer="720" w:gutter="0"/>
          <w:cols w:space="720"/>
        </w:sectPr>
      </w:pPr>
      <w:r>
        <w:rPr>
          <w:noProof/>
          <w:sz w:val="12"/>
        </w:rPr>
        <w:drawing>
          <wp:anchor distT="0" distB="0" distL="114300" distR="114300" simplePos="0" relativeHeight="487588352" behindDoc="0" locked="0" layoutInCell="1" allowOverlap="1" wp14:anchorId="0569ACCF" wp14:editId="0569ACD0">
            <wp:simplePos x="0" y="0"/>
            <wp:positionH relativeFrom="page">
              <wp:posOffset>1603720</wp:posOffset>
            </wp:positionH>
            <wp:positionV relativeFrom="paragraph">
              <wp:posOffset>105412</wp:posOffset>
            </wp:positionV>
            <wp:extent cx="4275770" cy="2744150"/>
            <wp:effectExtent l="0" t="0" r="0" b="0"/>
            <wp:wrapTopAndBottom/>
            <wp:docPr id="1947465151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5770" cy="27441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569AD7A" w14:textId="77777777" w:rsidR="008621E7" w:rsidRDefault="00F37014">
      <w:pPr>
        <w:pStyle w:val="ListParagraph"/>
        <w:numPr>
          <w:ilvl w:val="0"/>
          <w:numId w:val="5"/>
        </w:numPr>
        <w:tabs>
          <w:tab w:val="left" w:pos="743"/>
        </w:tabs>
        <w:spacing w:before="90" w:line="264" w:lineRule="auto"/>
        <w:ind w:right="160"/>
      </w:pPr>
      <w:r>
        <w:rPr>
          <w:sz w:val="24"/>
          <w:szCs w:val="24"/>
        </w:rPr>
        <w:lastRenderedPageBreak/>
        <w:t>After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uploading,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displays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result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“Prediction: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Rotten”,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if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uploaded fruit or vegetable is rotten.</w:t>
      </w:r>
    </w:p>
    <w:p w14:paraId="0569AD7B" w14:textId="77777777" w:rsidR="008621E7" w:rsidRDefault="00F37014">
      <w:pPr>
        <w:pStyle w:val="BodyText"/>
        <w:spacing w:before="11"/>
      </w:pPr>
      <w:r>
        <w:rPr>
          <w:noProof/>
          <w:sz w:val="14"/>
        </w:rPr>
        <w:drawing>
          <wp:anchor distT="0" distB="0" distL="114300" distR="114300" simplePos="0" relativeHeight="487588864" behindDoc="0" locked="0" layoutInCell="1" allowOverlap="1" wp14:anchorId="0569ACD1" wp14:editId="0569ACD2">
            <wp:simplePos x="0" y="0"/>
            <wp:positionH relativeFrom="page">
              <wp:posOffset>1447796</wp:posOffset>
            </wp:positionH>
            <wp:positionV relativeFrom="paragraph">
              <wp:posOffset>706136</wp:posOffset>
            </wp:positionV>
            <wp:extent cx="3942673" cy="2417792"/>
            <wp:effectExtent l="0" t="0" r="677" b="1558"/>
            <wp:wrapTopAndBottom/>
            <wp:docPr id="27941578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2673" cy="241779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569AD7C" w14:textId="77777777" w:rsidR="008621E7" w:rsidRDefault="008621E7">
      <w:pPr>
        <w:pStyle w:val="BodyText"/>
        <w:rPr>
          <w:sz w:val="23"/>
        </w:rPr>
      </w:pPr>
    </w:p>
    <w:p w14:paraId="0569AD7D" w14:textId="77777777" w:rsidR="008621E7" w:rsidRDefault="008621E7">
      <w:pPr>
        <w:pStyle w:val="BodyText"/>
        <w:spacing w:before="239"/>
        <w:rPr>
          <w:sz w:val="23"/>
        </w:rPr>
      </w:pPr>
    </w:p>
    <w:p w14:paraId="0569AD7E" w14:textId="77777777" w:rsidR="008621E7" w:rsidRDefault="00F37014">
      <w:pPr>
        <w:pStyle w:val="BodyText"/>
        <w:rPr>
          <w:b/>
          <w:sz w:val="30"/>
          <w:szCs w:val="30"/>
        </w:rPr>
      </w:pPr>
      <w:r>
        <w:rPr>
          <w:b/>
          <w:sz w:val="30"/>
          <w:szCs w:val="30"/>
        </w:rPr>
        <w:t>12.Demo Video</w:t>
      </w:r>
    </w:p>
    <w:p w14:paraId="0569AD7F" w14:textId="77777777" w:rsidR="008621E7" w:rsidRDefault="00F37014">
      <w:pPr>
        <w:pStyle w:val="BodyTex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0569AD80" w14:textId="77777777" w:rsidR="008621E7" w:rsidRDefault="00F37014">
      <w:pPr>
        <w:pStyle w:val="BodyText"/>
        <w:rPr>
          <w:bCs/>
          <w:sz w:val="32"/>
          <w:szCs w:val="32"/>
        </w:rPr>
      </w:pPr>
      <w:r>
        <w:rPr>
          <w:bCs/>
          <w:sz w:val="32"/>
          <w:szCs w:val="32"/>
        </w:rPr>
        <w:t>https://drive.google.com/file/d/1eHd4ClEfwaowreIdgKxdO-OlmMUFizPS/view?usp=drivesdk</w:t>
      </w:r>
    </w:p>
    <w:p w14:paraId="0569AD81" w14:textId="77777777" w:rsidR="008621E7" w:rsidRDefault="008621E7">
      <w:pPr>
        <w:pStyle w:val="BodyText"/>
        <w:rPr>
          <w:b/>
          <w:sz w:val="28"/>
        </w:rPr>
      </w:pPr>
    </w:p>
    <w:p w14:paraId="0569AD82" w14:textId="77777777" w:rsidR="008621E7" w:rsidRDefault="00F37014">
      <w:pPr>
        <w:pStyle w:val="BodyText"/>
      </w:pPr>
      <w:r>
        <w:rPr>
          <w:b/>
          <w:bCs/>
          <w:sz w:val="30"/>
          <w:szCs w:val="30"/>
        </w:rPr>
        <w:t>13.Known</w:t>
      </w:r>
      <w:r>
        <w:rPr>
          <w:b/>
          <w:bCs/>
          <w:spacing w:val="-3"/>
          <w:sz w:val="30"/>
          <w:szCs w:val="30"/>
        </w:rPr>
        <w:t xml:space="preserve"> </w:t>
      </w:r>
      <w:r>
        <w:rPr>
          <w:b/>
          <w:bCs/>
          <w:spacing w:val="-2"/>
          <w:sz w:val="30"/>
          <w:szCs w:val="30"/>
        </w:rPr>
        <w:t>Issues</w:t>
      </w:r>
    </w:p>
    <w:p w14:paraId="0569AD83" w14:textId="77777777" w:rsidR="008621E7" w:rsidRDefault="00F37014">
      <w:pPr>
        <w:pStyle w:val="ListParagraph"/>
        <w:numPr>
          <w:ilvl w:val="0"/>
          <w:numId w:val="6"/>
        </w:numPr>
        <w:tabs>
          <w:tab w:val="left" w:pos="743"/>
        </w:tabs>
        <w:spacing w:before="306"/>
      </w:pP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vary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poorly</w:t>
      </w:r>
      <w:r>
        <w:rPr>
          <w:spacing w:val="-1"/>
          <w:sz w:val="24"/>
        </w:rPr>
        <w:t xml:space="preserve"> </w:t>
      </w:r>
      <w:r>
        <w:rPr>
          <w:sz w:val="24"/>
        </w:rPr>
        <w:t>lit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blurred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0569AD84" w14:textId="77777777" w:rsidR="008621E7" w:rsidRDefault="00F37014">
      <w:pPr>
        <w:pStyle w:val="ListParagraph"/>
        <w:numPr>
          <w:ilvl w:val="0"/>
          <w:numId w:val="6"/>
        </w:numPr>
        <w:tabs>
          <w:tab w:val="left" w:pos="743"/>
        </w:tabs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batch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history </w:t>
      </w:r>
      <w:r>
        <w:rPr>
          <w:spacing w:val="-2"/>
          <w:sz w:val="24"/>
        </w:rPr>
        <w:t>tracking</w:t>
      </w:r>
    </w:p>
    <w:p w14:paraId="0569AD85" w14:textId="77777777" w:rsidR="008621E7" w:rsidRDefault="00F37014">
      <w:pPr>
        <w:pStyle w:val="ListParagraph"/>
        <w:numPr>
          <w:ilvl w:val="0"/>
          <w:numId w:val="6"/>
        </w:numPr>
        <w:tabs>
          <w:tab w:val="left" w:pos="743"/>
        </w:tabs>
        <w:spacing w:before="1"/>
      </w:pP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hosted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0569AD86" w14:textId="77777777" w:rsidR="008621E7" w:rsidRDefault="008621E7">
      <w:pPr>
        <w:pStyle w:val="BodyText"/>
      </w:pPr>
    </w:p>
    <w:p w14:paraId="0569AD87" w14:textId="77777777" w:rsidR="008621E7" w:rsidRDefault="008621E7">
      <w:pPr>
        <w:pStyle w:val="BodyText"/>
        <w:spacing w:before="28"/>
      </w:pPr>
    </w:p>
    <w:p w14:paraId="0569AD88" w14:textId="77777777" w:rsidR="008621E7" w:rsidRDefault="00F37014">
      <w:pPr>
        <w:pStyle w:val="Heading1"/>
        <w:tabs>
          <w:tab w:val="left" w:pos="531"/>
        </w:tabs>
        <w:ind w:left="9" w:firstLine="0"/>
      </w:pPr>
      <w:r>
        <w:t>14.Future</w:t>
      </w:r>
      <w:r>
        <w:rPr>
          <w:spacing w:val="-9"/>
        </w:rPr>
        <w:t xml:space="preserve"> </w:t>
      </w:r>
      <w:r>
        <w:rPr>
          <w:spacing w:val="-2"/>
        </w:rPr>
        <w:t>Enhancements</w:t>
      </w:r>
    </w:p>
    <w:p w14:paraId="0569AD89" w14:textId="77777777" w:rsidR="008621E7" w:rsidRDefault="00F37014">
      <w:pPr>
        <w:pStyle w:val="ListParagraph"/>
        <w:numPr>
          <w:ilvl w:val="0"/>
          <w:numId w:val="7"/>
        </w:numPr>
        <w:tabs>
          <w:tab w:val="left" w:pos="743"/>
        </w:tabs>
        <w:spacing w:before="306"/>
      </w:pPr>
      <w:r>
        <w:rPr>
          <w:sz w:val="24"/>
        </w:rPr>
        <w:t>Integrate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0569AD8A" w14:textId="77777777" w:rsidR="008621E7" w:rsidRDefault="00F37014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multi-class</w:t>
      </w:r>
      <w:r>
        <w:rPr>
          <w:spacing w:val="-1"/>
          <w:sz w:val="24"/>
        </w:rPr>
        <w:t xml:space="preserve"> </w:t>
      </w:r>
      <w:r>
        <w:rPr>
          <w:sz w:val="24"/>
        </w:rPr>
        <w:t>classification (e.g.,</w:t>
      </w:r>
      <w:r>
        <w:rPr>
          <w:spacing w:val="-1"/>
          <w:sz w:val="24"/>
        </w:rPr>
        <w:t xml:space="preserve"> </w:t>
      </w:r>
      <w:r>
        <w:rPr>
          <w:sz w:val="24"/>
        </w:rPr>
        <w:t>"Half Rotten",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"Mild </w:t>
      </w:r>
      <w:r>
        <w:rPr>
          <w:spacing w:val="-2"/>
          <w:sz w:val="24"/>
        </w:rPr>
        <w:t>Spots")</w:t>
      </w:r>
    </w:p>
    <w:p w14:paraId="0569AD8B" w14:textId="77777777" w:rsidR="008621E7" w:rsidRDefault="00F37014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</w:pP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Raspberry</w:t>
      </w:r>
      <w:r>
        <w:rPr>
          <w:spacing w:val="-1"/>
          <w:sz w:val="24"/>
        </w:rPr>
        <w:t xml:space="preserve"> </w:t>
      </w:r>
      <w:r>
        <w:rPr>
          <w:sz w:val="24"/>
        </w:rPr>
        <w:t>Pi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detection</w:t>
      </w:r>
    </w:p>
    <w:p w14:paraId="0569AD8C" w14:textId="77777777" w:rsidR="008621E7" w:rsidRDefault="00F37014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voice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support and</w:t>
      </w:r>
      <w:r>
        <w:rPr>
          <w:spacing w:val="-1"/>
          <w:sz w:val="24"/>
        </w:rPr>
        <w:t xml:space="preserve"> </w:t>
      </w:r>
      <w:r>
        <w:rPr>
          <w:sz w:val="24"/>
        </w:rPr>
        <w:t>native</w:t>
      </w:r>
      <w:r>
        <w:rPr>
          <w:spacing w:val="-1"/>
          <w:sz w:val="24"/>
        </w:rPr>
        <w:t xml:space="preserve"> </w:t>
      </w: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 </w:t>
      </w:r>
      <w:r>
        <w:rPr>
          <w:spacing w:val="-5"/>
          <w:sz w:val="24"/>
        </w:rPr>
        <w:t>UI</w:t>
      </w:r>
    </w:p>
    <w:p w14:paraId="0569AD8D" w14:textId="77777777" w:rsidR="008621E7" w:rsidRDefault="00F37014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diversity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fruit/vegetable</w:t>
      </w:r>
      <w:r>
        <w:rPr>
          <w:spacing w:val="-2"/>
          <w:sz w:val="24"/>
        </w:rPr>
        <w:t xml:space="preserve"> types</w:t>
      </w:r>
    </w:p>
    <w:p w14:paraId="0569AD8E" w14:textId="77777777" w:rsidR="008621E7" w:rsidRDefault="008621E7">
      <w:pPr>
        <w:pStyle w:val="BodyText"/>
        <w:spacing w:before="4"/>
        <w:rPr>
          <w:sz w:val="17"/>
        </w:rPr>
      </w:pPr>
    </w:p>
    <w:p w14:paraId="0569AD8F" w14:textId="77777777" w:rsidR="008621E7" w:rsidRDefault="00F37014">
      <w:pPr>
        <w:ind w:left="9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15. Deployment</w:t>
      </w:r>
    </w:p>
    <w:p w14:paraId="0569AD90" w14:textId="77777777" w:rsidR="008621E7" w:rsidRDefault="008621E7">
      <w:pPr>
        <w:pStyle w:val="ListParagraph"/>
        <w:rPr>
          <w:b/>
          <w:bCs/>
          <w:sz w:val="30"/>
          <w:szCs w:val="30"/>
        </w:rPr>
      </w:pPr>
    </w:p>
    <w:p w14:paraId="0569AD91" w14:textId="77777777" w:rsidR="008621E7" w:rsidRDefault="00F37014">
      <w:pPr>
        <w:pStyle w:val="ListParagraph"/>
        <w:ind w:hanging="23"/>
        <w:rPr>
          <w:sz w:val="24"/>
        </w:rPr>
      </w:pPr>
      <w:r>
        <w:rPr>
          <w:sz w:val="24"/>
        </w:rPr>
        <w:t xml:space="preserve">The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 xml:space="preserve"> app for Smart Sorting is deployed and accessible online at:</w:t>
      </w:r>
    </w:p>
    <w:p w14:paraId="0569AD92" w14:textId="77777777" w:rsidR="008621E7" w:rsidRDefault="00F37014">
      <w:pPr>
        <w:pStyle w:val="ListParagraph"/>
        <w:ind w:hanging="23"/>
        <w:rPr>
          <w:sz w:val="24"/>
        </w:rPr>
      </w:pPr>
      <w:r>
        <w:rPr>
          <w:sz w:val="24"/>
        </w:rPr>
        <w:t>https://share.streamlit.io/vanisree2204-sys/smart-sorting-ai-fresh-or-rotten-classifier/main/app.py</w:t>
      </w:r>
    </w:p>
    <w:p w14:paraId="0569AD93" w14:textId="77777777" w:rsidR="008621E7" w:rsidRDefault="008621E7">
      <w:pPr>
        <w:pStyle w:val="ListParagraph"/>
        <w:rPr>
          <w:sz w:val="24"/>
        </w:rPr>
      </w:pPr>
    </w:p>
    <w:p w14:paraId="0569AD94" w14:textId="77777777" w:rsidR="008621E7" w:rsidRDefault="00F37014">
      <w:pPr>
        <w:pStyle w:val="ListParagraph"/>
        <w:ind w:hanging="23"/>
        <w:rPr>
          <w:sz w:val="24"/>
        </w:rPr>
      </w:pPr>
      <w:r>
        <w:rPr>
          <w:sz w:val="24"/>
        </w:rPr>
        <w:t>Users can visit this URL to upload images and get real-time classification without local setup.</w:t>
      </w:r>
    </w:p>
    <w:p w14:paraId="0569AD95" w14:textId="77777777" w:rsidR="008621E7" w:rsidRDefault="00F37014">
      <w:pPr>
        <w:pStyle w:val="ListParagraph"/>
        <w:ind w:hanging="23"/>
        <w:rPr>
          <w:sz w:val="24"/>
        </w:rPr>
        <w:sectPr w:rsidR="008621E7">
          <w:headerReference w:type="default" r:id="rId16"/>
          <w:pgSz w:w="11910" w:h="16840"/>
          <w:pgMar w:top="1560" w:right="1417" w:bottom="280" w:left="1417" w:header="720" w:footer="720" w:gutter="0"/>
          <w:cols w:space="720"/>
        </w:sectPr>
      </w:pPr>
      <w:r>
        <w:rPr>
          <w:sz w:val="24"/>
        </w:rPr>
        <w:t>This enhances accessibility and ease of use for end-users and stakeholders.</w:t>
      </w:r>
    </w:p>
    <w:p w14:paraId="0569AD96" w14:textId="77777777" w:rsidR="008621E7" w:rsidRDefault="008621E7">
      <w:pPr>
        <w:pStyle w:val="BodyText"/>
        <w:spacing w:before="4"/>
        <w:rPr>
          <w:sz w:val="30"/>
          <w:szCs w:val="30"/>
        </w:rPr>
      </w:pPr>
    </w:p>
    <w:sectPr w:rsidR="008621E7">
      <w:headerReference w:type="default" r:id="rId17"/>
      <w:pgSz w:w="11910" w:h="16840"/>
      <w:pgMar w:top="15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13BDF" w14:textId="77777777" w:rsidR="00F37014" w:rsidRDefault="00F37014">
      <w:r>
        <w:separator/>
      </w:r>
    </w:p>
  </w:endnote>
  <w:endnote w:type="continuationSeparator" w:id="0">
    <w:p w14:paraId="4831CF73" w14:textId="77777777" w:rsidR="00F37014" w:rsidRDefault="00F37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8B088" w14:textId="77777777" w:rsidR="00F37014" w:rsidRDefault="00F37014">
      <w:r>
        <w:rPr>
          <w:color w:val="000000"/>
        </w:rPr>
        <w:separator/>
      </w:r>
    </w:p>
  </w:footnote>
  <w:footnote w:type="continuationSeparator" w:id="0">
    <w:p w14:paraId="7EF13877" w14:textId="77777777" w:rsidR="00F37014" w:rsidRDefault="00F37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ACDB" w14:textId="77777777" w:rsidR="00F37014" w:rsidRDefault="00F37014">
    <w:pPr>
      <w:pStyle w:val="BodyText"/>
      <w:spacing w:line="12" w:lineRule="auto"/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0569ACD3" wp14:editId="0569ACD4">
          <wp:simplePos x="0" y="0"/>
          <wp:positionH relativeFrom="page">
            <wp:posOffset>530452</wp:posOffset>
          </wp:positionH>
          <wp:positionV relativeFrom="page">
            <wp:posOffset>264279</wp:posOffset>
          </wp:positionV>
          <wp:extent cx="1636675" cy="469425"/>
          <wp:effectExtent l="0" t="0" r="1625" b="6825"/>
          <wp:wrapNone/>
          <wp:docPr id="1667598309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6675" cy="4694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0569ACD5" wp14:editId="0569ACD6">
          <wp:simplePos x="0" y="0"/>
          <wp:positionH relativeFrom="page">
            <wp:posOffset>6155475</wp:posOffset>
          </wp:positionH>
          <wp:positionV relativeFrom="page">
            <wp:posOffset>371475</wp:posOffset>
          </wp:positionV>
          <wp:extent cx="1014526" cy="295278"/>
          <wp:effectExtent l="0" t="0" r="0" b="9522"/>
          <wp:wrapNone/>
          <wp:docPr id="5545559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26" cy="29527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ACDD" w14:textId="77777777" w:rsidR="00F37014" w:rsidRDefault="00F37014">
    <w:pPr>
      <w:pStyle w:val="BodyText"/>
      <w:spacing w:line="12" w:lineRule="auto"/>
    </w:pPr>
    <w:r>
      <w:rPr>
        <w:noProof/>
        <w:sz w:val="20"/>
      </w:rPr>
      <w:drawing>
        <wp:anchor distT="0" distB="0" distL="114300" distR="114300" simplePos="0" relativeHeight="251662336" behindDoc="1" locked="0" layoutInCell="1" allowOverlap="1" wp14:anchorId="0569ACD7" wp14:editId="0569ACD8">
          <wp:simplePos x="0" y="0"/>
          <wp:positionH relativeFrom="page">
            <wp:posOffset>530452</wp:posOffset>
          </wp:positionH>
          <wp:positionV relativeFrom="page">
            <wp:posOffset>264279</wp:posOffset>
          </wp:positionV>
          <wp:extent cx="1636675" cy="469425"/>
          <wp:effectExtent l="0" t="0" r="1625" b="6825"/>
          <wp:wrapNone/>
          <wp:docPr id="48810129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6675" cy="4694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114300" distR="114300" simplePos="0" relativeHeight="251663360" behindDoc="1" locked="0" layoutInCell="1" allowOverlap="1" wp14:anchorId="0569ACD9" wp14:editId="0569ACDA">
          <wp:simplePos x="0" y="0"/>
          <wp:positionH relativeFrom="page">
            <wp:posOffset>6155475</wp:posOffset>
          </wp:positionH>
          <wp:positionV relativeFrom="page">
            <wp:posOffset>371475</wp:posOffset>
          </wp:positionV>
          <wp:extent cx="1014526" cy="295278"/>
          <wp:effectExtent l="0" t="0" r="0" b="9522"/>
          <wp:wrapNone/>
          <wp:docPr id="1824905143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26" cy="29527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ACDF" w14:textId="77777777" w:rsidR="00F37014" w:rsidRDefault="00F37014">
    <w:pPr>
      <w:pStyle w:val="BodyText"/>
      <w:spacing w:line="12" w:lineRule="auto"/>
    </w:pPr>
    <w:r>
      <w:rPr>
        <w:noProof/>
        <w:sz w:val="20"/>
      </w:rPr>
      <w:drawing>
        <wp:anchor distT="0" distB="0" distL="114300" distR="114300" simplePos="0" relativeHeight="251665408" behindDoc="1" locked="0" layoutInCell="1" allowOverlap="1" wp14:anchorId="0569ACDB" wp14:editId="0569ACDC">
          <wp:simplePos x="0" y="0"/>
          <wp:positionH relativeFrom="page">
            <wp:posOffset>530452</wp:posOffset>
          </wp:positionH>
          <wp:positionV relativeFrom="page">
            <wp:posOffset>264279</wp:posOffset>
          </wp:positionV>
          <wp:extent cx="1636675" cy="469425"/>
          <wp:effectExtent l="0" t="0" r="1625" b="6825"/>
          <wp:wrapNone/>
          <wp:docPr id="494953698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6675" cy="4694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114300" distR="114300" simplePos="0" relativeHeight="251666432" behindDoc="1" locked="0" layoutInCell="1" allowOverlap="1" wp14:anchorId="0569ACDD" wp14:editId="0569ACDE">
          <wp:simplePos x="0" y="0"/>
          <wp:positionH relativeFrom="page">
            <wp:posOffset>6155475</wp:posOffset>
          </wp:positionH>
          <wp:positionV relativeFrom="page">
            <wp:posOffset>371475</wp:posOffset>
          </wp:positionV>
          <wp:extent cx="1014526" cy="295278"/>
          <wp:effectExtent l="0" t="0" r="0" b="9522"/>
          <wp:wrapNone/>
          <wp:docPr id="290964773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26" cy="29527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ACE1" w14:textId="77777777" w:rsidR="00F37014" w:rsidRDefault="00F37014">
    <w:pPr>
      <w:pStyle w:val="BodyText"/>
      <w:spacing w:line="12" w:lineRule="auto"/>
    </w:pPr>
    <w:r>
      <w:rPr>
        <w:noProof/>
        <w:sz w:val="20"/>
      </w:rPr>
      <w:drawing>
        <wp:anchor distT="0" distB="0" distL="114300" distR="114300" simplePos="0" relativeHeight="251668480" behindDoc="1" locked="0" layoutInCell="1" allowOverlap="1" wp14:anchorId="0569ACDF" wp14:editId="0569ACE0">
          <wp:simplePos x="0" y="0"/>
          <wp:positionH relativeFrom="page">
            <wp:posOffset>530452</wp:posOffset>
          </wp:positionH>
          <wp:positionV relativeFrom="page">
            <wp:posOffset>264279</wp:posOffset>
          </wp:positionV>
          <wp:extent cx="1636675" cy="469425"/>
          <wp:effectExtent l="0" t="0" r="1625" b="6825"/>
          <wp:wrapNone/>
          <wp:docPr id="47171713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6675" cy="4694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114300" distR="114300" simplePos="0" relativeHeight="251669504" behindDoc="1" locked="0" layoutInCell="1" allowOverlap="1" wp14:anchorId="0569ACE1" wp14:editId="0569ACE2">
          <wp:simplePos x="0" y="0"/>
          <wp:positionH relativeFrom="page">
            <wp:posOffset>6155475</wp:posOffset>
          </wp:positionH>
          <wp:positionV relativeFrom="page">
            <wp:posOffset>371475</wp:posOffset>
          </wp:positionV>
          <wp:extent cx="1014526" cy="295278"/>
          <wp:effectExtent l="0" t="0" r="0" b="9522"/>
          <wp:wrapNone/>
          <wp:docPr id="12836886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26" cy="29527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ACE3" w14:textId="77777777" w:rsidR="00F37014" w:rsidRDefault="00F37014">
    <w:pPr>
      <w:pStyle w:val="BodyText"/>
      <w:spacing w:line="12" w:lineRule="auto"/>
    </w:pPr>
    <w:r>
      <w:rPr>
        <w:noProof/>
        <w:sz w:val="20"/>
      </w:rPr>
      <w:drawing>
        <wp:anchor distT="0" distB="0" distL="114300" distR="114300" simplePos="0" relativeHeight="251671552" behindDoc="1" locked="0" layoutInCell="1" allowOverlap="1" wp14:anchorId="0569ACE3" wp14:editId="0569ACE4">
          <wp:simplePos x="0" y="0"/>
          <wp:positionH relativeFrom="page">
            <wp:posOffset>530452</wp:posOffset>
          </wp:positionH>
          <wp:positionV relativeFrom="page">
            <wp:posOffset>264279</wp:posOffset>
          </wp:positionV>
          <wp:extent cx="1636675" cy="469425"/>
          <wp:effectExtent l="0" t="0" r="1625" b="6825"/>
          <wp:wrapNone/>
          <wp:docPr id="1048035215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6675" cy="4694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114300" distR="114300" simplePos="0" relativeHeight="251672576" behindDoc="1" locked="0" layoutInCell="1" allowOverlap="1" wp14:anchorId="0569ACE5" wp14:editId="0569ACE6">
          <wp:simplePos x="0" y="0"/>
          <wp:positionH relativeFrom="page">
            <wp:posOffset>6155475</wp:posOffset>
          </wp:positionH>
          <wp:positionV relativeFrom="page">
            <wp:posOffset>371475</wp:posOffset>
          </wp:positionV>
          <wp:extent cx="1014526" cy="295278"/>
          <wp:effectExtent l="0" t="0" r="0" b="9522"/>
          <wp:wrapNone/>
          <wp:docPr id="130246182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26" cy="29527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ACE5" w14:textId="77777777" w:rsidR="00F37014" w:rsidRDefault="00F37014">
    <w:pPr>
      <w:pStyle w:val="BodyText"/>
      <w:spacing w:line="12" w:lineRule="auto"/>
    </w:pPr>
    <w:r>
      <w:rPr>
        <w:noProof/>
        <w:sz w:val="20"/>
      </w:rPr>
      <w:drawing>
        <wp:anchor distT="0" distB="0" distL="114300" distR="114300" simplePos="0" relativeHeight="251674624" behindDoc="1" locked="0" layoutInCell="1" allowOverlap="1" wp14:anchorId="0569ACE7" wp14:editId="0569ACE8">
          <wp:simplePos x="0" y="0"/>
          <wp:positionH relativeFrom="page">
            <wp:posOffset>530452</wp:posOffset>
          </wp:positionH>
          <wp:positionV relativeFrom="page">
            <wp:posOffset>264279</wp:posOffset>
          </wp:positionV>
          <wp:extent cx="1636675" cy="469425"/>
          <wp:effectExtent l="0" t="0" r="1625" b="6825"/>
          <wp:wrapNone/>
          <wp:docPr id="17010938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6675" cy="4694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114300" distR="114300" simplePos="0" relativeHeight="251675648" behindDoc="1" locked="0" layoutInCell="1" allowOverlap="1" wp14:anchorId="0569ACE9" wp14:editId="0569ACEA">
          <wp:simplePos x="0" y="0"/>
          <wp:positionH relativeFrom="page">
            <wp:posOffset>6155475</wp:posOffset>
          </wp:positionH>
          <wp:positionV relativeFrom="page">
            <wp:posOffset>371475</wp:posOffset>
          </wp:positionV>
          <wp:extent cx="1014526" cy="295278"/>
          <wp:effectExtent l="0" t="0" r="0" b="9522"/>
          <wp:wrapNone/>
          <wp:docPr id="168181153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26" cy="29527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ACE7" w14:textId="77777777" w:rsidR="00F37014" w:rsidRDefault="00F37014">
    <w:pPr>
      <w:pStyle w:val="BodyText"/>
      <w:spacing w:line="12" w:lineRule="auto"/>
    </w:pPr>
    <w:r>
      <w:rPr>
        <w:noProof/>
        <w:sz w:val="20"/>
      </w:rPr>
      <w:drawing>
        <wp:anchor distT="0" distB="0" distL="114300" distR="114300" simplePos="0" relativeHeight="251677696" behindDoc="1" locked="0" layoutInCell="1" allowOverlap="1" wp14:anchorId="0569ACEB" wp14:editId="0569ACEC">
          <wp:simplePos x="0" y="0"/>
          <wp:positionH relativeFrom="page">
            <wp:posOffset>530452</wp:posOffset>
          </wp:positionH>
          <wp:positionV relativeFrom="page">
            <wp:posOffset>264279</wp:posOffset>
          </wp:positionV>
          <wp:extent cx="1636675" cy="469425"/>
          <wp:effectExtent l="0" t="0" r="1625" b="6825"/>
          <wp:wrapNone/>
          <wp:docPr id="1981310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6675" cy="4694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114300" distR="114300" simplePos="0" relativeHeight="251678720" behindDoc="1" locked="0" layoutInCell="1" allowOverlap="1" wp14:anchorId="0569ACED" wp14:editId="0569ACEE">
          <wp:simplePos x="0" y="0"/>
          <wp:positionH relativeFrom="page">
            <wp:posOffset>6155475</wp:posOffset>
          </wp:positionH>
          <wp:positionV relativeFrom="page">
            <wp:posOffset>371475</wp:posOffset>
          </wp:positionV>
          <wp:extent cx="1014526" cy="295278"/>
          <wp:effectExtent l="0" t="0" r="0" b="9522"/>
          <wp:wrapNone/>
          <wp:docPr id="457984120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4526" cy="29527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C77"/>
    <w:multiLevelType w:val="multilevel"/>
    <w:tmpl w:val="4FEA1E9A"/>
    <w:lvl w:ilvl="0">
      <w:numFmt w:val="bullet"/>
      <w:lvlText w:val=""/>
      <w:lvlJc w:val="left"/>
      <w:pPr>
        <w:ind w:left="949" w:hanging="360"/>
      </w:pPr>
      <w:rPr>
        <w:rFonts w:ascii="Symbol" w:eastAsia="Symbol" w:hAnsi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753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566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192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006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819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632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45" w:hanging="360"/>
      </w:pPr>
      <w:rPr>
        <w:lang w:val="en-US" w:eastAsia="en-US" w:bidi="ar-SA"/>
      </w:rPr>
    </w:lvl>
  </w:abstractNum>
  <w:abstractNum w:abstractNumId="1" w15:restartNumberingAfterBreak="0">
    <w:nsid w:val="0EF168C4"/>
    <w:multiLevelType w:val="multilevel"/>
    <w:tmpl w:val="D360C5F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05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151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997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843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89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34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380" w:hanging="360"/>
      </w:pPr>
      <w:rPr>
        <w:lang w:val="en-US" w:eastAsia="en-US" w:bidi="ar-SA"/>
      </w:rPr>
    </w:lvl>
  </w:abstractNum>
  <w:abstractNum w:abstractNumId="2" w15:restartNumberingAfterBreak="0">
    <w:nsid w:val="2137673F"/>
    <w:multiLevelType w:val="multilevel"/>
    <w:tmpl w:val="2BF6EC5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3" w15:restartNumberingAfterBreak="0">
    <w:nsid w:val="2B615C6D"/>
    <w:multiLevelType w:val="multilevel"/>
    <w:tmpl w:val="103C20D8"/>
    <w:lvl w:ilvl="0">
      <w:start w:val="1"/>
      <w:numFmt w:val="decimal"/>
      <w:lvlText w:val="%1."/>
      <w:lvlJc w:val="left"/>
      <w:pPr>
        <w:ind w:left="369" w:hanging="36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91"/>
        <w:sz w:val="30"/>
        <w:szCs w:val="3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29" w:hanging="420"/>
      </w:pPr>
      <w:rPr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949" w:hanging="420"/>
      </w:pPr>
      <w:rPr>
        <w:rFonts w:ascii="Symbol" w:eastAsia="Symbol" w:hAnsi="Symbol" w:cs="Symbol"/>
        <w:spacing w:val="0"/>
        <w:w w:val="100"/>
        <w:lang w:val="en-US" w:eastAsia="en-US" w:bidi="ar-SA"/>
      </w:rPr>
    </w:lvl>
    <w:lvl w:ilvl="3">
      <w:numFmt w:val="bullet"/>
      <w:lvlText w:val="o"/>
      <w:lvlJc w:val="left"/>
      <w:pPr>
        <w:ind w:left="1463" w:hanging="420"/>
      </w:pPr>
      <w:rPr>
        <w:rFonts w:ascii="Courier New" w:eastAsia="Courier New" w:hAnsi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800" w:hanging="4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940" w:hanging="4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1460" w:hanging="4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3363" w:hanging="4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5266" w:hanging="420"/>
      </w:pPr>
      <w:rPr>
        <w:lang w:val="en-US" w:eastAsia="en-US" w:bidi="ar-SA"/>
      </w:rPr>
    </w:lvl>
  </w:abstractNum>
  <w:abstractNum w:abstractNumId="4" w15:restartNumberingAfterBreak="0">
    <w:nsid w:val="51CE22C7"/>
    <w:multiLevelType w:val="multilevel"/>
    <w:tmpl w:val="E6A00526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5" w15:restartNumberingAfterBreak="0">
    <w:nsid w:val="52AC5EB8"/>
    <w:multiLevelType w:val="multilevel"/>
    <w:tmpl w:val="F6C46CDA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6" w15:restartNumberingAfterBreak="0">
    <w:nsid w:val="55A56900"/>
    <w:multiLevelType w:val="multilevel"/>
    <w:tmpl w:val="D102F5C2"/>
    <w:lvl w:ilvl="0">
      <w:numFmt w:val="bullet"/>
      <w:lvlText w:val=""/>
      <w:lvlJc w:val="left"/>
      <w:pPr>
        <w:ind w:left="803" w:hanging="420"/>
      </w:pPr>
      <w:rPr>
        <w:rFonts w:ascii="Symbol" w:eastAsia="Symbol" w:hAnsi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27" w:hanging="42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454" w:hanging="42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81" w:hanging="42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108" w:hanging="4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936" w:hanging="4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63" w:hanging="4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90" w:hanging="4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17" w:hanging="420"/>
      </w:pPr>
      <w:rPr>
        <w:lang w:val="en-US" w:eastAsia="en-US" w:bidi="ar-SA"/>
      </w:rPr>
    </w:lvl>
  </w:abstractNum>
  <w:num w:numId="1" w16cid:durableId="576670691">
    <w:abstractNumId w:val="3"/>
  </w:num>
  <w:num w:numId="2" w16cid:durableId="1608460949">
    <w:abstractNumId w:val="4"/>
  </w:num>
  <w:num w:numId="3" w16cid:durableId="576478547">
    <w:abstractNumId w:val="1"/>
  </w:num>
  <w:num w:numId="4" w16cid:durableId="1002732735">
    <w:abstractNumId w:val="2"/>
  </w:num>
  <w:num w:numId="5" w16cid:durableId="765922943">
    <w:abstractNumId w:val="0"/>
  </w:num>
  <w:num w:numId="6" w16cid:durableId="835807682">
    <w:abstractNumId w:val="5"/>
  </w:num>
  <w:num w:numId="7" w16cid:durableId="1786774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621E7"/>
    <w:rsid w:val="000B0546"/>
    <w:rsid w:val="002F79F3"/>
    <w:rsid w:val="008621E7"/>
    <w:rsid w:val="00F3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9ACCD"/>
  <w15:docId w15:val="{72EDD1A0-5ECA-4A7D-B78E-87023C0E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/>
    </w:rPr>
  </w:style>
  <w:style w:type="paragraph" w:styleId="Heading1">
    <w:name w:val="heading 1"/>
    <w:basedOn w:val="Normal"/>
    <w:uiPriority w:val="9"/>
    <w:qFormat/>
    <w:pPr>
      <w:ind w:left="305" w:hanging="298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43" w:hanging="4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2932" w:hanging="2559"/>
    </w:pPr>
    <w:rPr>
      <w:b/>
      <w:bCs/>
      <w:sz w:val="34"/>
      <w:szCs w:val="34"/>
    </w:rPr>
  </w:style>
  <w:style w:type="paragraph" w:styleId="ListParagraph">
    <w:name w:val="List Paragraph"/>
    <w:basedOn w:val="Normal"/>
    <w:pPr>
      <w:ind w:left="743" w:hanging="360"/>
    </w:pPr>
  </w:style>
  <w:style w:type="paragraph" w:customStyle="1" w:styleId="TableParagraph">
    <w:name w:val="Table Paragraph"/>
    <w:basedOn w:val="Normal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://127.0.0.1:5000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Vrushika Panchal</dc:creator>
  <cp:lastModifiedBy>g suguna</cp:lastModifiedBy>
  <cp:revision>2</cp:revision>
  <dcterms:created xsi:type="dcterms:W3CDTF">2026-02-20T17:38:00Z</dcterms:created>
  <dcterms:modified xsi:type="dcterms:W3CDTF">2026-02-20T17:38:00Z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2025-06-30T00:00:00Z</vt:filetime>
  </property>
  <property fmtid="{D5CDD505-2E9C-101B-9397-08002B2CF9AE}" pid="5" name="Producer">
    <vt:lpwstr>Microsoft® Word LTSC</vt:lpwstr>
  </property>
</Properties>
</file>